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6767" w14:textId="6AFB0731" w:rsidR="0095014B" w:rsidRPr="00255DF5" w:rsidRDefault="0079297A" w:rsidP="0095014B">
      <w:pPr>
        <w:pStyle w:val="Title"/>
        <w:rPr>
          <w:rFonts w:ascii="Arial" w:hAnsi="Arial" w:cs="Arial"/>
          <w:sz w:val="24"/>
          <w:szCs w:val="24"/>
        </w:rPr>
      </w:pPr>
      <w:r>
        <w:rPr>
          <w:rFonts w:ascii="Arial" w:hAnsi="Arial" w:cs="Arial"/>
          <w:sz w:val="24"/>
          <w:szCs w:val="24"/>
        </w:rPr>
        <w:t>Game</w:t>
      </w:r>
      <w:r w:rsidR="0095014B">
        <w:rPr>
          <w:rFonts w:ascii="Arial" w:hAnsi="Arial" w:cs="Arial"/>
          <w:sz w:val="24"/>
          <w:szCs w:val="24"/>
        </w:rPr>
        <w:t xml:space="preserve"> Development</w:t>
      </w:r>
      <w:r w:rsidR="0095014B" w:rsidRPr="00255DF5">
        <w:rPr>
          <w:rFonts w:ascii="Arial" w:hAnsi="Arial" w:cs="Arial"/>
          <w:sz w:val="24"/>
          <w:szCs w:val="24"/>
        </w:rPr>
        <w:t xml:space="preserve"> </w:t>
      </w:r>
      <w:r>
        <w:rPr>
          <w:rFonts w:ascii="Arial" w:hAnsi="Arial" w:cs="Arial"/>
          <w:sz w:val="24"/>
          <w:szCs w:val="24"/>
        </w:rPr>
        <w:t xml:space="preserve">– </w:t>
      </w:r>
      <w:r w:rsidR="007D6936">
        <w:rPr>
          <w:rFonts w:ascii="Arial" w:hAnsi="Arial" w:cs="Arial"/>
          <w:sz w:val="24"/>
          <w:szCs w:val="24"/>
        </w:rPr>
        <w:t>Programming</w:t>
      </w:r>
      <w:r>
        <w:rPr>
          <w:rFonts w:ascii="Arial" w:hAnsi="Arial" w:cs="Arial"/>
          <w:sz w:val="24"/>
          <w:szCs w:val="24"/>
        </w:rPr>
        <w:t xml:space="preserve"> </w:t>
      </w:r>
      <w:r w:rsidR="0095014B" w:rsidRPr="00255DF5">
        <w:rPr>
          <w:rFonts w:ascii="Arial" w:hAnsi="Arial" w:cs="Arial"/>
          <w:sz w:val="24"/>
          <w:szCs w:val="24"/>
        </w:rPr>
        <w:t>Program</w:t>
      </w:r>
      <w:r w:rsidR="0095014B" w:rsidRPr="00255DF5">
        <w:rPr>
          <w:rFonts w:ascii="Arial" w:hAnsi="Arial" w:cs="Arial"/>
          <w:spacing w:val="-22"/>
          <w:sz w:val="24"/>
          <w:szCs w:val="24"/>
        </w:rPr>
        <w:t xml:space="preserve"> </w:t>
      </w:r>
      <w:r w:rsidR="0095014B" w:rsidRPr="00255DF5">
        <w:rPr>
          <w:rFonts w:ascii="Arial" w:hAnsi="Arial" w:cs="Arial"/>
          <w:sz w:val="24"/>
          <w:szCs w:val="24"/>
        </w:rPr>
        <w:t xml:space="preserve">Co-op Work Term – </w:t>
      </w:r>
      <w:r w:rsidR="00B765D1">
        <w:rPr>
          <w:rFonts w:ascii="Arial" w:hAnsi="Arial" w:cs="Arial"/>
          <w:sz w:val="24"/>
          <w:szCs w:val="24"/>
        </w:rPr>
        <w:t>Spring</w:t>
      </w:r>
      <w:r w:rsidR="0095014B">
        <w:rPr>
          <w:rFonts w:ascii="Arial" w:hAnsi="Arial" w:cs="Arial"/>
          <w:sz w:val="24"/>
          <w:szCs w:val="24"/>
        </w:rPr>
        <w:t xml:space="preserve"> 2026</w:t>
      </w:r>
    </w:p>
    <w:p w14:paraId="3AF1ABCA" w14:textId="77777777" w:rsidR="0095014B" w:rsidRPr="007C53AB" w:rsidRDefault="0095014B" w:rsidP="0095014B">
      <w:pPr>
        <w:pStyle w:val="Heading1"/>
        <w:spacing w:before="280"/>
        <w:rPr>
          <w:sz w:val="22"/>
          <w:szCs w:val="22"/>
        </w:rPr>
      </w:pPr>
      <w:r w:rsidRPr="007C53AB">
        <w:rPr>
          <w:sz w:val="22"/>
          <w:szCs w:val="22"/>
        </w:rPr>
        <w:t>Program</w:t>
      </w:r>
      <w:r w:rsidRPr="007C53AB">
        <w:rPr>
          <w:spacing w:val="-2"/>
          <w:sz w:val="22"/>
          <w:szCs w:val="22"/>
        </w:rPr>
        <w:t xml:space="preserve"> Overview</w:t>
      </w:r>
    </w:p>
    <w:p w14:paraId="64584843" w14:textId="363E7F3F" w:rsidR="0095014B" w:rsidRPr="008D5B5E" w:rsidRDefault="0095014B" w:rsidP="0095014B">
      <w:pPr>
        <w:spacing w:before="282"/>
        <w:ind w:left="120"/>
        <w:rPr>
          <w:rFonts w:cs="Arial"/>
          <w:sz w:val="20"/>
          <w:szCs w:val="20"/>
        </w:rPr>
      </w:pPr>
      <w:r w:rsidRPr="008D5B5E">
        <w:rPr>
          <w:rFonts w:cs="Arial"/>
          <w:sz w:val="20"/>
          <w:szCs w:val="20"/>
        </w:rPr>
        <w:t>Students</w:t>
      </w:r>
      <w:r w:rsidRPr="008D5B5E">
        <w:rPr>
          <w:rFonts w:cs="Arial"/>
          <w:spacing w:val="-4"/>
          <w:sz w:val="20"/>
          <w:szCs w:val="20"/>
        </w:rPr>
        <w:t xml:space="preserve"> </w:t>
      </w:r>
      <w:r w:rsidRPr="008D5B5E">
        <w:rPr>
          <w:rFonts w:cs="Arial"/>
          <w:sz w:val="20"/>
          <w:szCs w:val="20"/>
        </w:rPr>
        <w:t>in</w:t>
      </w:r>
      <w:r w:rsidRPr="008D5B5E">
        <w:rPr>
          <w:rFonts w:cs="Arial"/>
          <w:spacing w:val="-2"/>
          <w:sz w:val="20"/>
          <w:szCs w:val="20"/>
        </w:rPr>
        <w:t xml:space="preserve"> </w:t>
      </w:r>
      <w:r w:rsidRPr="008D5B5E">
        <w:rPr>
          <w:rFonts w:cs="Arial"/>
          <w:sz w:val="20"/>
          <w:szCs w:val="20"/>
        </w:rPr>
        <w:t>the</w:t>
      </w:r>
      <w:r w:rsidR="0084424A">
        <w:rPr>
          <w:rFonts w:cs="Arial"/>
          <w:sz w:val="20"/>
          <w:szCs w:val="20"/>
        </w:rPr>
        <w:t xml:space="preserve"> </w:t>
      </w:r>
      <w:hyperlink r:id="rId10" w:history="1">
        <w:r w:rsidR="007D6936">
          <w:rPr>
            <w:rStyle w:val="Hyperlink"/>
            <w:rFonts w:cs="Arial"/>
            <w:sz w:val="20"/>
            <w:szCs w:val="20"/>
          </w:rPr>
          <w:t>Game Development – Programming</w:t>
        </w:r>
      </w:hyperlink>
      <w:r w:rsidR="0084424A">
        <w:rPr>
          <w:rFonts w:cs="Arial"/>
          <w:sz w:val="20"/>
          <w:szCs w:val="20"/>
        </w:rPr>
        <w:t xml:space="preserve"> </w:t>
      </w:r>
      <w:r w:rsidRPr="008D5B5E">
        <w:rPr>
          <w:rFonts w:cs="Arial"/>
          <w:sz w:val="20"/>
          <w:szCs w:val="20"/>
        </w:rPr>
        <w:t>program</w:t>
      </w:r>
      <w:r w:rsidRPr="008D5B5E">
        <w:rPr>
          <w:rFonts w:cs="Arial"/>
          <w:spacing w:val="-2"/>
          <w:sz w:val="20"/>
          <w:szCs w:val="20"/>
        </w:rPr>
        <w:t xml:space="preserve"> </w:t>
      </w:r>
      <w:r w:rsidRPr="008D5B5E">
        <w:rPr>
          <w:rFonts w:cs="Arial"/>
          <w:sz w:val="20"/>
          <w:szCs w:val="20"/>
        </w:rPr>
        <w:t>at</w:t>
      </w:r>
      <w:r w:rsidRPr="008D5B5E">
        <w:rPr>
          <w:rFonts w:cs="Arial"/>
          <w:spacing w:val="-2"/>
          <w:sz w:val="20"/>
          <w:szCs w:val="20"/>
        </w:rPr>
        <w:t xml:space="preserve"> </w:t>
      </w:r>
      <w:r w:rsidRPr="008D5B5E">
        <w:rPr>
          <w:rFonts w:cs="Arial"/>
          <w:sz w:val="20"/>
          <w:szCs w:val="20"/>
        </w:rPr>
        <w:t>RRC</w:t>
      </w:r>
      <w:r w:rsidRPr="008D5B5E">
        <w:rPr>
          <w:rFonts w:cs="Arial"/>
          <w:spacing w:val="-2"/>
          <w:sz w:val="20"/>
          <w:szCs w:val="20"/>
        </w:rPr>
        <w:t xml:space="preserve"> Polytech </w:t>
      </w:r>
      <w:r w:rsidRPr="008D5B5E">
        <w:rPr>
          <w:rFonts w:cs="Arial"/>
          <w:sz w:val="20"/>
          <w:szCs w:val="20"/>
        </w:rPr>
        <w:t>require</w:t>
      </w:r>
      <w:r w:rsidRPr="008D5B5E">
        <w:rPr>
          <w:rFonts w:cs="Arial"/>
          <w:spacing w:val="-4"/>
          <w:sz w:val="20"/>
          <w:szCs w:val="20"/>
        </w:rPr>
        <w:t xml:space="preserve"> </w:t>
      </w:r>
      <w:r>
        <w:rPr>
          <w:rFonts w:cs="Arial"/>
          <w:spacing w:val="-4"/>
          <w:sz w:val="20"/>
          <w:szCs w:val="20"/>
        </w:rPr>
        <w:t xml:space="preserve">an </w:t>
      </w:r>
      <w:r w:rsidRPr="008D5B5E">
        <w:rPr>
          <w:rFonts w:cs="Arial"/>
          <w:sz w:val="20"/>
          <w:szCs w:val="20"/>
        </w:rPr>
        <w:t>employer-paid</w:t>
      </w:r>
      <w:r w:rsidRPr="008D5B5E">
        <w:rPr>
          <w:rFonts w:cs="Arial"/>
          <w:spacing w:val="-2"/>
          <w:sz w:val="20"/>
          <w:szCs w:val="20"/>
        </w:rPr>
        <w:t xml:space="preserve"> </w:t>
      </w:r>
      <w:r w:rsidRPr="008D5B5E">
        <w:rPr>
          <w:rFonts w:cs="Arial"/>
          <w:sz w:val="20"/>
          <w:szCs w:val="20"/>
        </w:rPr>
        <w:t>co-op</w:t>
      </w:r>
      <w:r w:rsidRPr="008D5B5E">
        <w:rPr>
          <w:rFonts w:cs="Arial"/>
          <w:spacing w:val="-3"/>
          <w:sz w:val="20"/>
          <w:szCs w:val="20"/>
        </w:rPr>
        <w:t xml:space="preserve"> </w:t>
      </w:r>
      <w:r w:rsidRPr="008D5B5E">
        <w:rPr>
          <w:rFonts w:cs="Arial"/>
          <w:sz w:val="20"/>
          <w:szCs w:val="20"/>
        </w:rPr>
        <w:t>work</w:t>
      </w:r>
      <w:r w:rsidRPr="008D5B5E">
        <w:rPr>
          <w:rFonts w:cs="Arial"/>
          <w:spacing w:val="-2"/>
          <w:sz w:val="20"/>
          <w:szCs w:val="20"/>
        </w:rPr>
        <w:t xml:space="preserve"> </w:t>
      </w:r>
      <w:r w:rsidRPr="008D5B5E">
        <w:rPr>
          <w:rFonts w:cs="Arial"/>
          <w:sz w:val="20"/>
          <w:szCs w:val="20"/>
        </w:rPr>
        <w:t>experience</w:t>
      </w:r>
      <w:r w:rsidRPr="008D5B5E">
        <w:rPr>
          <w:rFonts w:cs="Arial"/>
          <w:spacing w:val="-2"/>
          <w:sz w:val="20"/>
          <w:szCs w:val="20"/>
        </w:rPr>
        <w:t xml:space="preserve"> </w:t>
      </w:r>
      <w:r w:rsidRPr="008D5B5E">
        <w:rPr>
          <w:rFonts w:cs="Arial"/>
          <w:sz w:val="20"/>
          <w:szCs w:val="20"/>
        </w:rPr>
        <w:t>to</w:t>
      </w:r>
      <w:r w:rsidRPr="008D5B5E">
        <w:rPr>
          <w:rFonts w:cs="Arial"/>
          <w:spacing w:val="-2"/>
          <w:sz w:val="20"/>
          <w:szCs w:val="20"/>
        </w:rPr>
        <w:t xml:space="preserve"> </w:t>
      </w:r>
      <w:r w:rsidRPr="008D5B5E">
        <w:rPr>
          <w:rFonts w:cs="Arial"/>
          <w:sz w:val="20"/>
          <w:szCs w:val="20"/>
        </w:rPr>
        <w:t>complete</w:t>
      </w:r>
      <w:r w:rsidRPr="008D5B5E">
        <w:rPr>
          <w:rFonts w:cs="Arial"/>
          <w:spacing w:val="-3"/>
          <w:sz w:val="20"/>
          <w:szCs w:val="20"/>
        </w:rPr>
        <w:t xml:space="preserve"> </w:t>
      </w:r>
      <w:r w:rsidRPr="008D5B5E">
        <w:rPr>
          <w:rFonts w:cs="Arial"/>
          <w:sz w:val="20"/>
          <w:szCs w:val="20"/>
        </w:rPr>
        <w:t>their</w:t>
      </w:r>
      <w:r w:rsidRPr="008D5B5E">
        <w:rPr>
          <w:rFonts w:cs="Arial"/>
          <w:spacing w:val="-1"/>
          <w:sz w:val="20"/>
          <w:szCs w:val="20"/>
        </w:rPr>
        <w:t xml:space="preserve"> </w:t>
      </w:r>
      <w:r w:rsidRPr="008D5B5E">
        <w:rPr>
          <w:rFonts w:cs="Arial"/>
          <w:spacing w:val="-2"/>
          <w:sz w:val="20"/>
          <w:szCs w:val="20"/>
        </w:rPr>
        <w:t>program.</w:t>
      </w:r>
      <w:r w:rsidRPr="008D5B5E">
        <w:rPr>
          <w:rFonts w:cs="Arial"/>
          <w:sz w:val="20"/>
          <w:szCs w:val="20"/>
        </w:rPr>
        <w:t xml:space="preserve"> The</w:t>
      </w:r>
      <w:r w:rsidRPr="008D5B5E">
        <w:rPr>
          <w:rFonts w:cs="Arial"/>
          <w:spacing w:val="-1"/>
          <w:sz w:val="20"/>
          <w:szCs w:val="20"/>
        </w:rPr>
        <w:t xml:space="preserve"> </w:t>
      </w:r>
      <w:r w:rsidR="00B765D1">
        <w:rPr>
          <w:rFonts w:cs="Arial"/>
          <w:sz w:val="20"/>
          <w:szCs w:val="20"/>
        </w:rPr>
        <w:t>Spring</w:t>
      </w:r>
      <w:r>
        <w:rPr>
          <w:rFonts w:cs="Arial"/>
          <w:sz w:val="20"/>
          <w:szCs w:val="20"/>
        </w:rPr>
        <w:t xml:space="preserve"> 2026</w:t>
      </w:r>
      <w:r w:rsidRPr="008D5B5E">
        <w:rPr>
          <w:rFonts w:cs="Arial"/>
          <w:spacing w:val="-1"/>
          <w:sz w:val="20"/>
          <w:szCs w:val="20"/>
        </w:rPr>
        <w:t xml:space="preserve"> </w:t>
      </w:r>
      <w:r w:rsidRPr="008D5B5E">
        <w:rPr>
          <w:rFonts w:cs="Arial"/>
          <w:sz w:val="20"/>
          <w:szCs w:val="20"/>
        </w:rPr>
        <w:t>work</w:t>
      </w:r>
      <w:r w:rsidRPr="008D5B5E">
        <w:rPr>
          <w:rFonts w:cs="Arial"/>
          <w:spacing w:val="-1"/>
          <w:sz w:val="20"/>
          <w:szCs w:val="20"/>
        </w:rPr>
        <w:t xml:space="preserve"> </w:t>
      </w:r>
      <w:r w:rsidRPr="008D5B5E">
        <w:rPr>
          <w:rFonts w:cs="Arial"/>
          <w:sz w:val="20"/>
          <w:szCs w:val="20"/>
        </w:rPr>
        <w:t>term</w:t>
      </w:r>
      <w:r w:rsidRPr="008D5B5E">
        <w:rPr>
          <w:rFonts w:cs="Arial"/>
          <w:spacing w:val="-2"/>
          <w:sz w:val="20"/>
          <w:szCs w:val="20"/>
        </w:rPr>
        <w:t xml:space="preserve"> </w:t>
      </w:r>
      <w:r w:rsidRPr="008D5B5E">
        <w:rPr>
          <w:rFonts w:cs="Arial"/>
          <w:sz w:val="20"/>
          <w:szCs w:val="20"/>
        </w:rPr>
        <w:t>runs</w:t>
      </w:r>
      <w:r w:rsidRPr="008D5B5E">
        <w:rPr>
          <w:rFonts w:cs="Arial"/>
          <w:spacing w:val="-1"/>
          <w:sz w:val="20"/>
          <w:szCs w:val="20"/>
        </w:rPr>
        <w:t xml:space="preserve"> </w:t>
      </w:r>
      <w:r w:rsidRPr="008D5B5E">
        <w:rPr>
          <w:rFonts w:cs="Arial"/>
          <w:sz w:val="20"/>
          <w:szCs w:val="20"/>
        </w:rPr>
        <w:t>from</w:t>
      </w:r>
      <w:r w:rsidRPr="008D5B5E">
        <w:rPr>
          <w:rFonts w:cs="Arial"/>
          <w:spacing w:val="-2"/>
          <w:sz w:val="20"/>
          <w:szCs w:val="20"/>
        </w:rPr>
        <w:t xml:space="preserve"> </w:t>
      </w:r>
      <w:r w:rsidR="00BF09A9">
        <w:rPr>
          <w:rFonts w:cs="Arial"/>
          <w:spacing w:val="-2"/>
          <w:sz w:val="20"/>
          <w:szCs w:val="20"/>
        </w:rPr>
        <w:t>May 4</w:t>
      </w:r>
      <w:r>
        <w:rPr>
          <w:rFonts w:cs="Arial"/>
          <w:sz w:val="20"/>
          <w:szCs w:val="20"/>
        </w:rPr>
        <w:t xml:space="preserve"> to </w:t>
      </w:r>
      <w:r w:rsidR="00DA4941">
        <w:rPr>
          <w:rFonts w:cs="Arial"/>
          <w:sz w:val="20"/>
          <w:szCs w:val="20"/>
        </w:rPr>
        <w:t>July 24</w:t>
      </w:r>
      <w:r>
        <w:rPr>
          <w:rFonts w:cs="Arial"/>
          <w:sz w:val="20"/>
          <w:szCs w:val="20"/>
        </w:rPr>
        <w:t>, 2026</w:t>
      </w:r>
      <w:r w:rsidRPr="008D5B5E">
        <w:rPr>
          <w:rFonts w:cs="Arial"/>
          <w:spacing w:val="-2"/>
          <w:sz w:val="20"/>
          <w:szCs w:val="20"/>
        </w:rPr>
        <w:t>.</w:t>
      </w:r>
    </w:p>
    <w:p w14:paraId="29D9110D" w14:textId="77777777" w:rsidR="0095014B" w:rsidRPr="007C53AB" w:rsidRDefault="0095014B" w:rsidP="0095014B">
      <w:pPr>
        <w:pStyle w:val="Heading1"/>
        <w:spacing w:before="280"/>
        <w:rPr>
          <w:sz w:val="22"/>
          <w:szCs w:val="22"/>
        </w:rPr>
      </w:pPr>
      <w:r w:rsidRPr="007C53AB">
        <w:rPr>
          <w:sz w:val="22"/>
          <w:szCs w:val="22"/>
        </w:rPr>
        <w:t>Why Hire Our Students?</w:t>
      </w:r>
    </w:p>
    <w:p w14:paraId="076FE9FB" w14:textId="0E2635EB" w:rsidR="0095014B" w:rsidRDefault="00DA4941" w:rsidP="0095014B">
      <w:pPr>
        <w:pStyle w:val="BodyText"/>
        <w:spacing w:before="281"/>
        <w:ind w:left="120" w:right="553"/>
        <w:rPr>
          <w:rFonts w:ascii="Arial" w:hAnsi="Arial" w:cs="Arial"/>
          <w:spacing w:val="-3"/>
          <w:sz w:val="20"/>
        </w:rPr>
      </w:pPr>
      <w:r>
        <w:rPr>
          <w:rFonts w:ascii="Arial" w:hAnsi="Arial" w:cs="Arial"/>
          <w:sz w:val="20"/>
        </w:rPr>
        <w:t xml:space="preserve">Game Dev </w:t>
      </w:r>
      <w:r w:rsidR="007D6936">
        <w:rPr>
          <w:rFonts w:ascii="Arial" w:hAnsi="Arial" w:cs="Arial"/>
          <w:sz w:val="20"/>
        </w:rPr>
        <w:t>Programming</w:t>
      </w:r>
      <w:r w:rsidR="0095014B" w:rsidRPr="00255DF5">
        <w:rPr>
          <w:rFonts w:ascii="Arial" w:hAnsi="Arial" w:cs="Arial"/>
          <w:spacing w:val="-3"/>
          <w:sz w:val="20"/>
        </w:rPr>
        <w:t xml:space="preserve"> </w:t>
      </w:r>
      <w:r w:rsidR="0095014B" w:rsidRPr="00255DF5">
        <w:rPr>
          <w:rFonts w:ascii="Arial" w:hAnsi="Arial" w:cs="Arial"/>
          <w:sz w:val="20"/>
        </w:rPr>
        <w:t>students</w:t>
      </w:r>
      <w:r w:rsidR="0095014B" w:rsidRPr="00255DF5">
        <w:rPr>
          <w:rFonts w:ascii="Arial" w:hAnsi="Arial" w:cs="Arial"/>
          <w:spacing w:val="-3"/>
          <w:sz w:val="20"/>
        </w:rPr>
        <w:t xml:space="preserve"> </w:t>
      </w:r>
      <w:r w:rsidR="000074AB">
        <w:rPr>
          <w:rFonts w:ascii="Arial" w:hAnsi="Arial" w:cs="Arial"/>
          <w:spacing w:val="-3"/>
          <w:sz w:val="20"/>
        </w:rPr>
        <w:t xml:space="preserve">work </w:t>
      </w:r>
      <w:r w:rsidR="00A46960">
        <w:rPr>
          <w:rFonts w:ascii="Arial" w:hAnsi="Arial" w:cs="Arial"/>
          <w:spacing w:val="-3"/>
          <w:sz w:val="20"/>
        </w:rPr>
        <w:t>in Unreal Engine</w:t>
      </w:r>
      <w:r w:rsidR="000074AB">
        <w:rPr>
          <w:rFonts w:ascii="Arial" w:hAnsi="Arial" w:cs="Arial"/>
          <w:spacing w:val="-3"/>
          <w:sz w:val="20"/>
        </w:rPr>
        <w:t>,</w:t>
      </w:r>
      <w:r w:rsidR="00A46960">
        <w:rPr>
          <w:rFonts w:ascii="Arial" w:hAnsi="Arial" w:cs="Arial"/>
          <w:spacing w:val="-3"/>
          <w:sz w:val="20"/>
        </w:rPr>
        <w:t xml:space="preserve"> Unity,</w:t>
      </w:r>
      <w:r w:rsidR="000074AB">
        <w:rPr>
          <w:rFonts w:ascii="Arial" w:hAnsi="Arial" w:cs="Arial"/>
          <w:spacing w:val="-3"/>
          <w:sz w:val="20"/>
        </w:rPr>
        <w:t xml:space="preserve"> and frequently in VR. They use C#, C++, Blu</w:t>
      </w:r>
      <w:r w:rsidR="008F332A">
        <w:rPr>
          <w:rFonts w:ascii="Arial" w:hAnsi="Arial" w:cs="Arial"/>
          <w:spacing w:val="-3"/>
          <w:sz w:val="20"/>
        </w:rPr>
        <w:t>ep</w:t>
      </w:r>
      <w:r w:rsidR="000074AB">
        <w:rPr>
          <w:rFonts w:ascii="Arial" w:hAnsi="Arial" w:cs="Arial"/>
          <w:spacing w:val="-3"/>
          <w:sz w:val="20"/>
        </w:rPr>
        <w:t xml:space="preserve">rint and JavaScript to build </w:t>
      </w:r>
      <w:r w:rsidR="008F332A">
        <w:rPr>
          <w:rFonts w:ascii="Arial" w:hAnsi="Arial" w:cs="Arial"/>
          <w:spacing w:val="-3"/>
          <w:sz w:val="20"/>
        </w:rPr>
        <w:t>game mechanics, user interfaces, and game AI.</w:t>
      </w:r>
      <w:r w:rsidR="0095014B" w:rsidRPr="00255DF5">
        <w:rPr>
          <w:rFonts w:ascii="Arial" w:hAnsi="Arial" w:cs="Arial"/>
          <w:spacing w:val="-3"/>
          <w:sz w:val="20"/>
        </w:rPr>
        <w:t xml:space="preserve"> </w:t>
      </w:r>
      <w:r w:rsidR="0095014B">
        <w:rPr>
          <w:rFonts w:ascii="Arial" w:hAnsi="Arial" w:cs="Arial"/>
          <w:spacing w:val="-3"/>
          <w:sz w:val="20"/>
        </w:rPr>
        <w:t>They will be available to hire full-time at completion of their co-op.</w:t>
      </w:r>
    </w:p>
    <w:p w14:paraId="4138C5AE" w14:textId="77777777" w:rsidR="0095014B" w:rsidRPr="00255DF5" w:rsidRDefault="0095014B" w:rsidP="40A8C950">
      <w:pPr>
        <w:pStyle w:val="BodyText"/>
        <w:spacing w:before="281"/>
        <w:ind w:left="120" w:right="553"/>
        <w:rPr>
          <w:rFonts w:ascii="Arial" w:hAnsi="Arial" w:cs="Arial"/>
          <w:spacing w:val="-3"/>
          <w:sz w:val="20"/>
        </w:rPr>
        <w:sectPr w:rsidR="0095014B" w:rsidRPr="00255DF5" w:rsidSect="0095014B">
          <w:headerReference w:type="default" r:id="rId11"/>
          <w:footerReference w:type="default" r:id="rId12"/>
          <w:type w:val="continuous"/>
          <w:pgSz w:w="12240" w:h="15840"/>
          <w:pgMar w:top="1440" w:right="1152" w:bottom="1152" w:left="1296" w:header="720" w:footer="720" w:gutter="0"/>
          <w:cols w:space="720"/>
        </w:sectPr>
      </w:pPr>
      <w:r w:rsidRPr="40A8C950">
        <w:rPr>
          <w:rFonts w:ascii="Arial" w:hAnsi="Arial" w:cs="Arial"/>
          <w:spacing w:val="-3"/>
          <w:sz w:val="20"/>
        </w:rPr>
        <w:t>They are trained in:</w:t>
      </w:r>
    </w:p>
    <w:p w14:paraId="577BE061" w14:textId="711AB272" w:rsidR="0095014B" w:rsidRDefault="00837EA8" w:rsidP="0095014B">
      <w:pPr>
        <w:pStyle w:val="BodyText"/>
        <w:widowControl w:val="0"/>
        <w:numPr>
          <w:ilvl w:val="0"/>
          <w:numId w:val="12"/>
        </w:numPr>
        <w:autoSpaceDE w:val="0"/>
        <w:autoSpaceDN w:val="0"/>
        <w:spacing w:before="100" w:beforeAutospacing="1" w:after="0" w:line="240" w:lineRule="auto"/>
        <w:ind w:left="839" w:right="556" w:hanging="357"/>
        <w:rPr>
          <w:rFonts w:ascii="Arial" w:hAnsi="Arial" w:cs="Arial"/>
          <w:spacing w:val="-3"/>
          <w:sz w:val="20"/>
        </w:rPr>
      </w:pPr>
      <w:r>
        <w:rPr>
          <w:rFonts w:ascii="Arial" w:hAnsi="Arial" w:cs="Arial"/>
          <w:spacing w:val="-3"/>
          <w:sz w:val="20"/>
        </w:rPr>
        <w:t>Development &amp; narrative design</w:t>
      </w:r>
    </w:p>
    <w:p w14:paraId="3829D4E7" w14:textId="77777777" w:rsidR="0046790A" w:rsidRDefault="0046790A" w:rsidP="0095014B">
      <w:pPr>
        <w:pStyle w:val="BodyText"/>
        <w:widowControl w:val="0"/>
        <w:numPr>
          <w:ilvl w:val="0"/>
          <w:numId w:val="12"/>
        </w:numPr>
        <w:autoSpaceDE w:val="0"/>
        <w:autoSpaceDN w:val="0"/>
        <w:spacing w:before="100" w:beforeAutospacing="1" w:after="0" w:line="240" w:lineRule="auto"/>
        <w:ind w:left="839" w:right="556" w:hanging="357"/>
        <w:rPr>
          <w:rFonts w:ascii="Arial" w:hAnsi="Arial" w:cs="Arial"/>
          <w:spacing w:val="-3"/>
          <w:sz w:val="20"/>
        </w:rPr>
      </w:pPr>
      <w:r>
        <w:rPr>
          <w:rFonts w:ascii="Arial" w:hAnsi="Arial" w:cs="Arial"/>
          <w:spacing w:val="-3"/>
          <w:sz w:val="20"/>
        </w:rPr>
        <w:t>Software development &amp; documentation</w:t>
      </w:r>
    </w:p>
    <w:p w14:paraId="465BCCAB" w14:textId="0BBA6537" w:rsidR="0095014B" w:rsidRDefault="0046790A" w:rsidP="0095014B">
      <w:pPr>
        <w:pStyle w:val="BodyText"/>
        <w:widowControl w:val="0"/>
        <w:numPr>
          <w:ilvl w:val="0"/>
          <w:numId w:val="12"/>
        </w:numPr>
        <w:autoSpaceDE w:val="0"/>
        <w:autoSpaceDN w:val="0"/>
        <w:spacing w:before="100" w:beforeAutospacing="1" w:after="0" w:line="240" w:lineRule="auto"/>
        <w:ind w:left="839" w:right="556" w:hanging="357"/>
        <w:rPr>
          <w:rFonts w:ascii="Arial" w:hAnsi="Arial" w:cs="Arial"/>
          <w:spacing w:val="-3"/>
          <w:sz w:val="20"/>
        </w:rPr>
      </w:pPr>
      <w:r>
        <w:rPr>
          <w:rFonts w:ascii="Arial" w:hAnsi="Arial" w:cs="Arial"/>
          <w:spacing w:val="-3"/>
          <w:sz w:val="20"/>
        </w:rPr>
        <w:t>Applied mathematics for games</w:t>
      </w:r>
    </w:p>
    <w:p w14:paraId="4AC79762" w14:textId="71CA8A3A" w:rsidR="0095014B" w:rsidRDefault="00837EA8" w:rsidP="0095014B">
      <w:pPr>
        <w:pStyle w:val="BodyText"/>
        <w:widowControl w:val="0"/>
        <w:numPr>
          <w:ilvl w:val="0"/>
          <w:numId w:val="12"/>
        </w:numPr>
        <w:autoSpaceDE w:val="0"/>
        <w:autoSpaceDN w:val="0"/>
        <w:spacing w:before="100" w:beforeAutospacing="1" w:after="0" w:line="240" w:lineRule="auto"/>
        <w:ind w:left="839" w:right="556" w:hanging="357"/>
        <w:rPr>
          <w:rFonts w:ascii="Arial" w:hAnsi="Arial" w:cs="Arial"/>
          <w:spacing w:val="-3"/>
          <w:sz w:val="20"/>
        </w:rPr>
      </w:pPr>
      <w:r>
        <w:rPr>
          <w:rFonts w:ascii="Arial" w:hAnsi="Arial" w:cs="Arial"/>
          <w:spacing w:val="-3"/>
          <w:sz w:val="20"/>
        </w:rPr>
        <w:t>Game business management</w:t>
      </w:r>
    </w:p>
    <w:p w14:paraId="6D0D68F7" w14:textId="308E12FE" w:rsidR="0095014B" w:rsidRDefault="00D0353C" w:rsidP="0095014B">
      <w:pPr>
        <w:pStyle w:val="BodyText"/>
        <w:widowControl w:val="0"/>
        <w:numPr>
          <w:ilvl w:val="0"/>
          <w:numId w:val="12"/>
        </w:numPr>
        <w:autoSpaceDE w:val="0"/>
        <w:autoSpaceDN w:val="0"/>
        <w:spacing w:before="100" w:beforeAutospacing="1" w:after="0" w:line="240" w:lineRule="auto"/>
        <w:ind w:left="839" w:right="556" w:hanging="357"/>
        <w:rPr>
          <w:rFonts w:ascii="Arial" w:hAnsi="Arial" w:cs="Arial"/>
          <w:spacing w:val="-3"/>
          <w:sz w:val="20"/>
        </w:rPr>
      </w:pPr>
      <w:r>
        <w:rPr>
          <w:rFonts w:ascii="Arial" w:hAnsi="Arial" w:cs="Arial"/>
          <w:spacing w:val="-3"/>
          <w:sz w:val="20"/>
        </w:rPr>
        <w:t>Unity</w:t>
      </w:r>
    </w:p>
    <w:p w14:paraId="7A4DC349" w14:textId="022B2DB9" w:rsidR="00D0353C" w:rsidRDefault="00D0353C" w:rsidP="0095014B">
      <w:pPr>
        <w:pStyle w:val="BodyText"/>
        <w:widowControl w:val="0"/>
        <w:numPr>
          <w:ilvl w:val="0"/>
          <w:numId w:val="12"/>
        </w:numPr>
        <w:autoSpaceDE w:val="0"/>
        <w:autoSpaceDN w:val="0"/>
        <w:spacing w:before="100" w:beforeAutospacing="1" w:after="0" w:line="240" w:lineRule="auto"/>
        <w:ind w:left="839" w:right="556" w:hanging="357"/>
        <w:rPr>
          <w:rFonts w:ascii="Arial" w:hAnsi="Arial" w:cs="Arial"/>
          <w:spacing w:val="-3"/>
          <w:sz w:val="20"/>
        </w:rPr>
      </w:pPr>
      <w:r>
        <w:rPr>
          <w:rFonts w:ascii="Arial" w:hAnsi="Arial" w:cs="Arial"/>
          <w:spacing w:val="-3"/>
          <w:sz w:val="20"/>
        </w:rPr>
        <w:t>Unreal</w:t>
      </w:r>
      <w:r w:rsidR="00312367">
        <w:rPr>
          <w:rFonts w:ascii="Arial" w:hAnsi="Arial" w:cs="Arial"/>
          <w:spacing w:val="-3"/>
          <w:sz w:val="20"/>
        </w:rPr>
        <w:t xml:space="preserve"> Engine</w:t>
      </w:r>
    </w:p>
    <w:p w14:paraId="7DABF14A" w14:textId="77777777" w:rsidR="00850E2C" w:rsidRDefault="00850E2C" w:rsidP="0095014B">
      <w:pPr>
        <w:pStyle w:val="BodyText"/>
        <w:widowControl w:val="0"/>
        <w:numPr>
          <w:ilvl w:val="0"/>
          <w:numId w:val="12"/>
        </w:numPr>
        <w:autoSpaceDE w:val="0"/>
        <w:autoSpaceDN w:val="0"/>
        <w:spacing w:before="100" w:beforeAutospacing="1" w:after="0" w:line="240" w:lineRule="auto"/>
        <w:ind w:left="839" w:right="556" w:hanging="357"/>
        <w:rPr>
          <w:rFonts w:ascii="Arial" w:hAnsi="Arial" w:cs="Arial"/>
          <w:spacing w:val="-3"/>
          <w:sz w:val="20"/>
        </w:rPr>
      </w:pPr>
      <w:r>
        <w:rPr>
          <w:rFonts w:ascii="Arial" w:hAnsi="Arial" w:cs="Arial"/>
          <w:spacing w:val="-3"/>
          <w:sz w:val="20"/>
        </w:rPr>
        <w:t>Programming</w:t>
      </w:r>
    </w:p>
    <w:p w14:paraId="030C0B35" w14:textId="2F2EA270" w:rsidR="00D0353C" w:rsidRPr="00255DF5" w:rsidRDefault="00D34620" w:rsidP="0095014B">
      <w:pPr>
        <w:pStyle w:val="BodyText"/>
        <w:widowControl w:val="0"/>
        <w:numPr>
          <w:ilvl w:val="0"/>
          <w:numId w:val="12"/>
        </w:numPr>
        <w:autoSpaceDE w:val="0"/>
        <w:autoSpaceDN w:val="0"/>
        <w:spacing w:before="100" w:beforeAutospacing="1" w:after="0" w:line="240" w:lineRule="auto"/>
        <w:ind w:left="839" w:right="556" w:hanging="357"/>
        <w:rPr>
          <w:rFonts w:ascii="Arial" w:hAnsi="Arial" w:cs="Arial"/>
          <w:spacing w:val="-3"/>
          <w:sz w:val="20"/>
        </w:rPr>
      </w:pPr>
      <w:r>
        <w:rPr>
          <w:rFonts w:ascii="Arial" w:hAnsi="Arial" w:cs="Arial"/>
          <w:spacing w:val="-3"/>
          <w:sz w:val="20"/>
        </w:rPr>
        <w:t>3D graphics</w:t>
      </w:r>
    </w:p>
    <w:p w14:paraId="3680D034" w14:textId="77777777" w:rsidR="0095014B" w:rsidRPr="00396146" w:rsidRDefault="0095014B" w:rsidP="00A66AB1">
      <w:pPr>
        <w:pStyle w:val="BodyText"/>
        <w:widowControl w:val="0"/>
        <w:autoSpaceDE w:val="0"/>
        <w:autoSpaceDN w:val="0"/>
        <w:spacing w:before="100" w:beforeAutospacing="1" w:after="0" w:line="240" w:lineRule="auto"/>
        <w:ind w:left="839" w:right="556"/>
        <w:rPr>
          <w:rFonts w:ascii="Arial" w:hAnsi="Arial" w:cs="Arial"/>
          <w:spacing w:val="-3"/>
          <w:sz w:val="20"/>
        </w:rPr>
        <w:sectPr w:rsidR="0095014B" w:rsidRPr="00396146" w:rsidSect="0095014B">
          <w:type w:val="continuous"/>
          <w:pgSz w:w="12240" w:h="15840"/>
          <w:pgMar w:top="1440" w:right="1152" w:bottom="1152" w:left="1296" w:header="720" w:footer="720" w:gutter="0"/>
          <w:cols w:num="2" w:space="720"/>
        </w:sectPr>
      </w:pPr>
    </w:p>
    <w:p w14:paraId="06C03A21" w14:textId="77777777" w:rsidR="0095014B" w:rsidRPr="007C53AB" w:rsidRDefault="0095014B" w:rsidP="0095014B">
      <w:pPr>
        <w:pStyle w:val="Heading1"/>
        <w:spacing w:before="280"/>
        <w:rPr>
          <w:sz w:val="22"/>
          <w:szCs w:val="22"/>
        </w:rPr>
      </w:pPr>
      <w:r w:rsidRPr="007C53AB">
        <w:rPr>
          <w:sz w:val="22"/>
          <w:szCs w:val="22"/>
        </w:rPr>
        <w:t>Potential Roles for Our Students</w:t>
      </w:r>
    </w:p>
    <w:p w14:paraId="1782B24C" w14:textId="0D2D030B" w:rsidR="0095014B" w:rsidRPr="00255DF5" w:rsidRDefault="00CC2176" w:rsidP="0095014B">
      <w:pPr>
        <w:pStyle w:val="BodyText"/>
        <w:spacing w:before="280"/>
        <w:ind w:left="120"/>
        <w:rPr>
          <w:rFonts w:ascii="Arial" w:hAnsi="Arial" w:cs="Arial"/>
          <w:sz w:val="20"/>
        </w:rPr>
      </w:pPr>
      <w:r>
        <w:rPr>
          <w:rFonts w:ascii="Arial" w:hAnsi="Arial" w:cs="Arial"/>
          <w:sz w:val="20"/>
        </w:rPr>
        <w:t xml:space="preserve">Game Dev </w:t>
      </w:r>
      <w:r w:rsidR="007D6936">
        <w:rPr>
          <w:rFonts w:ascii="Arial" w:hAnsi="Arial" w:cs="Arial"/>
          <w:sz w:val="20"/>
        </w:rPr>
        <w:t>Programming</w:t>
      </w:r>
      <w:r w:rsidR="0095014B" w:rsidRPr="00255DF5">
        <w:rPr>
          <w:rFonts w:ascii="Arial" w:hAnsi="Arial" w:cs="Arial"/>
          <w:spacing w:val="-2"/>
          <w:sz w:val="20"/>
        </w:rPr>
        <w:t xml:space="preserve"> </w:t>
      </w:r>
      <w:r w:rsidR="0095014B" w:rsidRPr="00255DF5">
        <w:rPr>
          <w:rFonts w:ascii="Arial" w:hAnsi="Arial" w:cs="Arial"/>
          <w:sz w:val="20"/>
        </w:rPr>
        <w:t>students</w:t>
      </w:r>
      <w:r w:rsidR="0095014B" w:rsidRPr="00255DF5">
        <w:rPr>
          <w:rFonts w:ascii="Arial" w:hAnsi="Arial" w:cs="Arial"/>
          <w:spacing w:val="-2"/>
          <w:sz w:val="20"/>
        </w:rPr>
        <w:t xml:space="preserve"> </w:t>
      </w:r>
      <w:r w:rsidR="0095014B" w:rsidRPr="00255DF5">
        <w:rPr>
          <w:rFonts w:ascii="Arial" w:hAnsi="Arial" w:cs="Arial"/>
          <w:sz w:val="20"/>
        </w:rPr>
        <w:t>are</w:t>
      </w:r>
      <w:r w:rsidR="0095014B" w:rsidRPr="00255DF5">
        <w:rPr>
          <w:rFonts w:ascii="Arial" w:hAnsi="Arial" w:cs="Arial"/>
          <w:spacing w:val="-2"/>
          <w:sz w:val="20"/>
        </w:rPr>
        <w:t xml:space="preserve"> </w:t>
      </w:r>
      <w:r w:rsidR="0095014B" w:rsidRPr="00255DF5">
        <w:rPr>
          <w:rFonts w:ascii="Arial" w:hAnsi="Arial" w:cs="Arial"/>
          <w:sz w:val="20"/>
        </w:rPr>
        <w:t>well suited</w:t>
      </w:r>
      <w:r w:rsidR="0095014B" w:rsidRPr="00255DF5">
        <w:rPr>
          <w:rFonts w:ascii="Arial" w:hAnsi="Arial" w:cs="Arial"/>
          <w:spacing w:val="-3"/>
          <w:sz w:val="20"/>
        </w:rPr>
        <w:t xml:space="preserve"> </w:t>
      </w:r>
      <w:r w:rsidR="0095014B" w:rsidRPr="00255DF5">
        <w:rPr>
          <w:rFonts w:ascii="Arial" w:hAnsi="Arial" w:cs="Arial"/>
          <w:sz w:val="20"/>
        </w:rPr>
        <w:t>for</w:t>
      </w:r>
      <w:r w:rsidR="0095014B" w:rsidRPr="00255DF5">
        <w:rPr>
          <w:rFonts w:ascii="Arial" w:hAnsi="Arial" w:cs="Arial"/>
          <w:spacing w:val="-2"/>
          <w:sz w:val="20"/>
        </w:rPr>
        <w:t xml:space="preserve"> </w:t>
      </w:r>
      <w:r w:rsidR="0095014B" w:rsidRPr="00255DF5">
        <w:rPr>
          <w:rFonts w:ascii="Arial" w:hAnsi="Arial" w:cs="Arial"/>
          <w:sz w:val="20"/>
        </w:rPr>
        <w:t>positions</w:t>
      </w:r>
      <w:r w:rsidR="0095014B" w:rsidRPr="00255DF5">
        <w:rPr>
          <w:rFonts w:ascii="Arial" w:hAnsi="Arial" w:cs="Arial"/>
          <w:spacing w:val="-3"/>
          <w:sz w:val="20"/>
        </w:rPr>
        <w:t xml:space="preserve"> </w:t>
      </w:r>
      <w:r w:rsidR="0095014B" w:rsidRPr="00255DF5">
        <w:rPr>
          <w:rFonts w:ascii="Arial" w:hAnsi="Arial" w:cs="Arial"/>
          <w:sz w:val="20"/>
        </w:rPr>
        <w:t>such</w:t>
      </w:r>
      <w:r w:rsidR="0095014B" w:rsidRPr="00255DF5">
        <w:rPr>
          <w:rFonts w:ascii="Arial" w:hAnsi="Arial" w:cs="Arial"/>
          <w:spacing w:val="-1"/>
          <w:sz w:val="20"/>
        </w:rPr>
        <w:t xml:space="preserve"> </w:t>
      </w:r>
      <w:r w:rsidR="0095014B" w:rsidRPr="00255DF5">
        <w:rPr>
          <w:rFonts w:ascii="Arial" w:hAnsi="Arial" w:cs="Arial"/>
          <w:spacing w:val="-5"/>
          <w:sz w:val="20"/>
        </w:rPr>
        <w:t>as:</w:t>
      </w:r>
    </w:p>
    <w:p w14:paraId="48B7E9DA" w14:textId="77777777" w:rsidR="0095014B" w:rsidRPr="0095014B" w:rsidRDefault="0095014B" w:rsidP="0095014B">
      <w:pPr>
        <w:tabs>
          <w:tab w:val="left" w:pos="839"/>
        </w:tabs>
        <w:spacing w:before="1"/>
        <w:rPr>
          <w:rFonts w:cs="Arial"/>
          <w:b/>
          <w:bCs/>
          <w:sz w:val="20"/>
          <w:szCs w:val="20"/>
        </w:rPr>
        <w:sectPr w:rsidR="0095014B" w:rsidRPr="0095014B" w:rsidSect="0095014B">
          <w:type w:val="continuous"/>
          <w:pgSz w:w="12240" w:h="15840"/>
          <w:pgMar w:top="1440" w:right="1152" w:bottom="1152" w:left="1296" w:header="720" w:footer="720" w:gutter="0"/>
          <w:cols w:space="720"/>
        </w:sectPr>
      </w:pPr>
    </w:p>
    <w:p w14:paraId="29F9FE24" w14:textId="77777777" w:rsidR="00BE0D4A" w:rsidRDefault="00BE0D4A"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UI programmer</w:t>
      </w:r>
    </w:p>
    <w:p w14:paraId="52932AEF" w14:textId="5726F9D2" w:rsidR="0095014B"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Gameplay programmer</w:t>
      </w:r>
    </w:p>
    <w:p w14:paraId="394CE39D" w14:textId="2839C49E" w:rsidR="00A164B0"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AI programmer</w:t>
      </w:r>
    </w:p>
    <w:p w14:paraId="72E2EB63" w14:textId="04D44795" w:rsidR="0095014B"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C++ developer</w:t>
      </w:r>
    </w:p>
    <w:p w14:paraId="066D29A2" w14:textId="512BD468" w:rsidR="0095014B" w:rsidRDefault="00A164B0" w:rsidP="0095014B">
      <w:pPr>
        <w:pStyle w:val="ListParagraph"/>
        <w:widowControl w:val="0"/>
        <w:numPr>
          <w:ilvl w:val="0"/>
          <w:numId w:val="11"/>
        </w:numPr>
        <w:tabs>
          <w:tab w:val="left" w:pos="839"/>
        </w:tabs>
        <w:autoSpaceDE w:val="0"/>
        <w:autoSpaceDN w:val="0"/>
        <w:spacing w:before="1" w:line="259" w:lineRule="auto"/>
        <w:ind w:left="839" w:hanging="359"/>
        <w:contextualSpacing w:val="0"/>
        <w:rPr>
          <w:rFonts w:cs="Arial"/>
          <w:sz w:val="20"/>
          <w:szCs w:val="20"/>
        </w:rPr>
      </w:pPr>
      <w:r>
        <w:rPr>
          <w:rFonts w:cs="Arial"/>
          <w:sz w:val="20"/>
          <w:szCs w:val="20"/>
        </w:rPr>
        <w:t>Developer – quality assurance</w:t>
      </w:r>
    </w:p>
    <w:p w14:paraId="24E2D849" w14:textId="6EE89AE3" w:rsidR="0095014B"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Tool support specialist</w:t>
      </w:r>
    </w:p>
    <w:p w14:paraId="2D903758" w14:textId="1FC89837" w:rsidR="0095014B"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Physics programmer</w:t>
      </w:r>
    </w:p>
    <w:p w14:paraId="10A8081C" w14:textId="555D1831" w:rsidR="0095014B"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Audio programmer</w:t>
      </w:r>
    </w:p>
    <w:p w14:paraId="194BC52F" w14:textId="2FF48752" w:rsidR="0095014B"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Automation programmer</w:t>
      </w:r>
    </w:p>
    <w:p w14:paraId="0AD85998" w14:textId="6D22EC1E" w:rsidR="0095014B"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Graphics programmer</w:t>
      </w:r>
    </w:p>
    <w:p w14:paraId="28F1D491" w14:textId="00274A0B" w:rsidR="0095014B" w:rsidRDefault="00A164B0" w:rsidP="0095014B">
      <w:pPr>
        <w:pStyle w:val="ListParagraph"/>
        <w:widowControl w:val="0"/>
        <w:numPr>
          <w:ilvl w:val="0"/>
          <w:numId w:val="11"/>
        </w:numPr>
        <w:tabs>
          <w:tab w:val="left" w:pos="839"/>
        </w:tabs>
        <w:autoSpaceDE w:val="0"/>
        <w:autoSpaceDN w:val="0"/>
        <w:spacing w:before="1"/>
        <w:ind w:left="839" w:hanging="359"/>
        <w:contextualSpacing w:val="0"/>
        <w:rPr>
          <w:rFonts w:cs="Arial"/>
          <w:bCs/>
          <w:sz w:val="20"/>
          <w:szCs w:val="20"/>
        </w:rPr>
      </w:pPr>
      <w:r>
        <w:rPr>
          <w:rFonts w:cs="Arial"/>
          <w:bCs/>
          <w:sz w:val="20"/>
          <w:szCs w:val="20"/>
        </w:rPr>
        <w:t>Generalist programmer</w:t>
      </w:r>
    </w:p>
    <w:p w14:paraId="76E9CDD6" w14:textId="77777777" w:rsidR="0095014B" w:rsidRDefault="0095014B" w:rsidP="00807FFD">
      <w:pPr>
        <w:pStyle w:val="Heading1"/>
        <w:spacing w:before="280"/>
        <w:rPr>
          <w:sz w:val="22"/>
          <w:szCs w:val="22"/>
        </w:rPr>
        <w:sectPr w:rsidR="0095014B" w:rsidSect="0095014B">
          <w:headerReference w:type="even" r:id="rId13"/>
          <w:headerReference w:type="default" r:id="rId14"/>
          <w:footerReference w:type="default" r:id="rId15"/>
          <w:headerReference w:type="first" r:id="rId16"/>
          <w:type w:val="continuous"/>
          <w:pgSz w:w="12240" w:h="15840"/>
          <w:pgMar w:top="1296" w:right="1440" w:bottom="1296" w:left="1440" w:header="720" w:footer="720" w:gutter="0"/>
          <w:cols w:num="2" w:space="720"/>
          <w:noEndnote/>
          <w:docGrid w:linePitch="326"/>
        </w:sectPr>
      </w:pPr>
    </w:p>
    <w:p w14:paraId="6DC8A782" w14:textId="77777777" w:rsidR="00FC35E4" w:rsidRDefault="00FC35E4" w:rsidP="00FC35E4">
      <w:pPr>
        <w:pStyle w:val="Heading1"/>
        <w:spacing w:before="280"/>
        <w:rPr>
          <w:sz w:val="22"/>
          <w:szCs w:val="22"/>
        </w:rPr>
      </w:pPr>
      <w:r>
        <w:rPr>
          <w:sz w:val="22"/>
          <w:szCs w:val="22"/>
        </w:rPr>
        <w:t>Funding Opportunities</w:t>
      </w:r>
    </w:p>
    <w:p w14:paraId="45CF2036" w14:textId="77777777" w:rsidR="00FC35E4" w:rsidRPr="00255DF5" w:rsidRDefault="00FC35E4" w:rsidP="00FC35E4">
      <w:pPr>
        <w:spacing w:before="280"/>
        <w:ind w:left="120"/>
        <w:rPr>
          <w:rFonts w:cs="Arial"/>
          <w:sz w:val="20"/>
          <w:szCs w:val="20"/>
        </w:rPr>
      </w:pPr>
      <w:r w:rsidRPr="00255DF5">
        <w:rPr>
          <w:rFonts w:cs="Arial"/>
          <w:sz w:val="20"/>
          <w:szCs w:val="20"/>
        </w:rPr>
        <w:t>Employers</w:t>
      </w:r>
      <w:r w:rsidRPr="00255DF5">
        <w:rPr>
          <w:rFonts w:cs="Arial"/>
          <w:spacing w:val="-2"/>
          <w:sz w:val="20"/>
          <w:szCs w:val="20"/>
        </w:rPr>
        <w:t xml:space="preserve"> </w:t>
      </w:r>
      <w:r w:rsidRPr="00255DF5">
        <w:rPr>
          <w:rFonts w:cs="Arial"/>
          <w:sz w:val="20"/>
          <w:szCs w:val="20"/>
        </w:rPr>
        <w:t>hiring</w:t>
      </w:r>
      <w:r w:rsidRPr="00255DF5">
        <w:rPr>
          <w:rFonts w:cs="Arial"/>
          <w:spacing w:val="-2"/>
          <w:sz w:val="20"/>
          <w:szCs w:val="20"/>
        </w:rPr>
        <w:t xml:space="preserve"> </w:t>
      </w:r>
      <w:r w:rsidRPr="00255DF5">
        <w:rPr>
          <w:rFonts w:cs="Arial"/>
          <w:sz w:val="20"/>
          <w:szCs w:val="20"/>
        </w:rPr>
        <w:t>co-op</w:t>
      </w:r>
      <w:r w:rsidRPr="00255DF5">
        <w:rPr>
          <w:rFonts w:cs="Arial"/>
          <w:spacing w:val="-1"/>
          <w:sz w:val="20"/>
          <w:szCs w:val="20"/>
        </w:rPr>
        <w:t xml:space="preserve"> </w:t>
      </w:r>
      <w:r w:rsidRPr="00255DF5">
        <w:rPr>
          <w:rFonts w:cs="Arial"/>
          <w:sz w:val="20"/>
          <w:szCs w:val="20"/>
        </w:rPr>
        <w:t>students</w:t>
      </w:r>
      <w:r w:rsidRPr="00255DF5">
        <w:rPr>
          <w:rFonts w:cs="Arial"/>
          <w:spacing w:val="-3"/>
          <w:sz w:val="20"/>
          <w:szCs w:val="20"/>
        </w:rPr>
        <w:t xml:space="preserve"> </w:t>
      </w:r>
      <w:r w:rsidRPr="007A6DC4">
        <w:rPr>
          <w:rFonts w:cs="Arial"/>
          <w:bCs/>
          <w:sz w:val="20"/>
          <w:szCs w:val="20"/>
        </w:rPr>
        <w:t>may</w:t>
      </w:r>
      <w:r w:rsidRPr="007A6DC4">
        <w:rPr>
          <w:rFonts w:cs="Arial"/>
          <w:bCs/>
          <w:spacing w:val="-3"/>
          <w:sz w:val="20"/>
          <w:szCs w:val="20"/>
        </w:rPr>
        <w:t xml:space="preserve"> </w:t>
      </w:r>
      <w:r w:rsidRPr="007A6DC4">
        <w:rPr>
          <w:rFonts w:cs="Arial"/>
          <w:bCs/>
          <w:sz w:val="20"/>
          <w:szCs w:val="20"/>
        </w:rPr>
        <w:t>be</w:t>
      </w:r>
      <w:r w:rsidRPr="007A6DC4">
        <w:rPr>
          <w:rFonts w:cs="Arial"/>
          <w:bCs/>
          <w:spacing w:val="-1"/>
          <w:sz w:val="20"/>
          <w:szCs w:val="20"/>
        </w:rPr>
        <w:t xml:space="preserve"> </w:t>
      </w:r>
      <w:r w:rsidRPr="007A6DC4">
        <w:rPr>
          <w:rFonts w:cs="Arial"/>
          <w:bCs/>
          <w:sz w:val="20"/>
          <w:szCs w:val="20"/>
        </w:rPr>
        <w:t>eligible</w:t>
      </w:r>
      <w:r w:rsidRPr="00255DF5">
        <w:rPr>
          <w:rFonts w:cs="Arial"/>
          <w:b/>
          <w:spacing w:val="-2"/>
          <w:sz w:val="20"/>
          <w:szCs w:val="20"/>
        </w:rPr>
        <w:t xml:space="preserve"> </w:t>
      </w:r>
      <w:r w:rsidRPr="00255DF5">
        <w:rPr>
          <w:rFonts w:cs="Arial"/>
          <w:sz w:val="20"/>
          <w:szCs w:val="20"/>
        </w:rPr>
        <w:t>for</w:t>
      </w:r>
      <w:r w:rsidRPr="00255DF5">
        <w:rPr>
          <w:rFonts w:cs="Arial"/>
          <w:spacing w:val="-1"/>
          <w:sz w:val="20"/>
          <w:szCs w:val="20"/>
        </w:rPr>
        <w:t xml:space="preserve"> </w:t>
      </w:r>
      <w:r>
        <w:rPr>
          <w:rFonts w:cs="Arial"/>
          <w:sz w:val="20"/>
          <w:szCs w:val="20"/>
        </w:rPr>
        <w:t>funding and/or a tax credit</w:t>
      </w:r>
    </w:p>
    <w:p w14:paraId="3613865E" w14:textId="77777777" w:rsidR="00FC35E4" w:rsidRPr="00040785" w:rsidRDefault="00FC35E4" w:rsidP="00FC35E4">
      <w:pPr>
        <w:pStyle w:val="ListParagraph"/>
        <w:widowControl w:val="0"/>
        <w:numPr>
          <w:ilvl w:val="0"/>
          <w:numId w:val="11"/>
        </w:numPr>
        <w:tabs>
          <w:tab w:val="left" w:pos="839"/>
        </w:tabs>
        <w:autoSpaceDE w:val="0"/>
        <w:autoSpaceDN w:val="0"/>
        <w:spacing w:before="60"/>
        <w:ind w:left="839" w:hanging="359"/>
        <w:contextualSpacing w:val="0"/>
        <w:rPr>
          <w:rFonts w:cs="Arial"/>
          <w:bCs/>
          <w:sz w:val="20"/>
          <w:szCs w:val="20"/>
        </w:rPr>
      </w:pPr>
      <w:r w:rsidRPr="008D5B5E">
        <w:rPr>
          <w:rFonts w:cs="Arial"/>
          <w:bCs/>
          <w:sz w:val="20"/>
          <w:szCs w:val="20"/>
        </w:rPr>
        <w:t>15%</w:t>
      </w:r>
      <w:r w:rsidRPr="008D5B5E">
        <w:rPr>
          <w:rFonts w:cs="Arial"/>
          <w:bCs/>
          <w:spacing w:val="-1"/>
          <w:sz w:val="20"/>
          <w:szCs w:val="20"/>
        </w:rPr>
        <w:t xml:space="preserve"> </w:t>
      </w:r>
      <w:r w:rsidRPr="008D5B5E">
        <w:rPr>
          <w:rFonts w:cs="Arial"/>
          <w:bCs/>
          <w:sz w:val="20"/>
          <w:szCs w:val="20"/>
        </w:rPr>
        <w:t>of</w:t>
      </w:r>
      <w:r w:rsidRPr="008D5B5E">
        <w:rPr>
          <w:rFonts w:cs="Arial"/>
          <w:bCs/>
          <w:spacing w:val="-1"/>
          <w:sz w:val="20"/>
          <w:szCs w:val="20"/>
        </w:rPr>
        <w:t xml:space="preserve"> </w:t>
      </w:r>
      <w:r w:rsidRPr="008D5B5E">
        <w:rPr>
          <w:rFonts w:cs="Arial"/>
          <w:bCs/>
          <w:sz w:val="20"/>
          <w:szCs w:val="20"/>
        </w:rPr>
        <w:t>wages</w:t>
      </w:r>
      <w:r w:rsidRPr="008D5B5E">
        <w:rPr>
          <w:rFonts w:cs="Arial"/>
          <w:bCs/>
          <w:spacing w:val="-1"/>
          <w:sz w:val="20"/>
          <w:szCs w:val="20"/>
        </w:rPr>
        <w:t xml:space="preserve"> </w:t>
      </w:r>
      <w:r w:rsidRPr="008D5B5E">
        <w:rPr>
          <w:rFonts w:cs="Arial"/>
          <w:bCs/>
          <w:sz w:val="20"/>
          <w:szCs w:val="20"/>
        </w:rPr>
        <w:t>paid</w:t>
      </w:r>
      <w:r w:rsidRPr="008D5B5E">
        <w:rPr>
          <w:rFonts w:cs="Arial"/>
          <w:bCs/>
          <w:spacing w:val="-2"/>
          <w:sz w:val="20"/>
          <w:szCs w:val="20"/>
        </w:rPr>
        <w:t>, up to $5,000</w:t>
      </w:r>
    </w:p>
    <w:p w14:paraId="26169A51" w14:textId="77777777" w:rsidR="00FC35E4" w:rsidRPr="008D5B5E" w:rsidRDefault="00FC35E4" w:rsidP="00FC35E4">
      <w:pPr>
        <w:pStyle w:val="ListParagraph"/>
        <w:widowControl w:val="0"/>
        <w:numPr>
          <w:ilvl w:val="1"/>
          <w:numId w:val="11"/>
        </w:numPr>
        <w:tabs>
          <w:tab w:val="left" w:pos="839"/>
        </w:tabs>
        <w:autoSpaceDE w:val="0"/>
        <w:autoSpaceDN w:val="0"/>
        <w:spacing w:before="60"/>
        <w:contextualSpacing w:val="0"/>
        <w:rPr>
          <w:rFonts w:cs="Arial"/>
          <w:bCs/>
          <w:sz w:val="20"/>
          <w:szCs w:val="20"/>
        </w:rPr>
      </w:pPr>
      <w:r>
        <w:rPr>
          <w:rFonts w:cs="Arial"/>
          <w:bCs/>
          <w:spacing w:val="-2"/>
          <w:sz w:val="20"/>
          <w:szCs w:val="20"/>
        </w:rPr>
        <w:t>Potential for more funding if hiring from an underrepresented group</w:t>
      </w:r>
    </w:p>
    <w:p w14:paraId="4C2AEAEB" w14:textId="77777777" w:rsidR="00FC35E4" w:rsidRPr="00A85F9C" w:rsidRDefault="00FC35E4" w:rsidP="00FC35E4">
      <w:pPr>
        <w:pStyle w:val="ListParagraph"/>
        <w:widowControl w:val="0"/>
        <w:numPr>
          <w:ilvl w:val="0"/>
          <w:numId w:val="11"/>
        </w:numPr>
        <w:tabs>
          <w:tab w:val="left" w:pos="839"/>
        </w:tabs>
        <w:autoSpaceDE w:val="0"/>
        <w:autoSpaceDN w:val="0"/>
        <w:spacing w:line="290" w:lineRule="exact"/>
        <w:ind w:left="839" w:hanging="359"/>
        <w:contextualSpacing w:val="0"/>
        <w:rPr>
          <w:rStyle w:val="Hyperlink"/>
          <w:rFonts w:cs="Arial"/>
          <w:sz w:val="20"/>
          <w:szCs w:val="20"/>
        </w:rPr>
      </w:pPr>
      <w:r w:rsidRPr="00255DF5">
        <w:rPr>
          <w:rFonts w:cs="Arial"/>
          <w:w w:val="105"/>
          <w:sz w:val="20"/>
          <w:szCs w:val="20"/>
        </w:rPr>
        <w:t>For</w:t>
      </w:r>
      <w:r w:rsidRPr="00255DF5">
        <w:rPr>
          <w:rFonts w:cs="Arial"/>
          <w:spacing w:val="-16"/>
          <w:w w:val="105"/>
          <w:sz w:val="20"/>
          <w:szCs w:val="20"/>
        </w:rPr>
        <w:t xml:space="preserve"> </w:t>
      </w:r>
      <w:r w:rsidRPr="00255DF5">
        <w:rPr>
          <w:rFonts w:cs="Arial"/>
          <w:w w:val="105"/>
          <w:sz w:val="20"/>
          <w:szCs w:val="20"/>
        </w:rPr>
        <w:t>more</w:t>
      </w:r>
      <w:r w:rsidRPr="00255DF5">
        <w:rPr>
          <w:rFonts w:cs="Arial"/>
          <w:spacing w:val="-16"/>
          <w:w w:val="105"/>
          <w:sz w:val="20"/>
          <w:szCs w:val="20"/>
        </w:rPr>
        <w:t xml:space="preserve"> </w:t>
      </w:r>
      <w:r w:rsidRPr="00255DF5">
        <w:rPr>
          <w:rFonts w:cs="Arial"/>
          <w:w w:val="105"/>
          <w:sz w:val="20"/>
          <w:szCs w:val="20"/>
        </w:rPr>
        <w:t>details,</w:t>
      </w:r>
      <w:r w:rsidRPr="00255DF5">
        <w:rPr>
          <w:rFonts w:cs="Arial"/>
          <w:spacing w:val="-14"/>
          <w:w w:val="105"/>
          <w:sz w:val="20"/>
          <w:szCs w:val="20"/>
        </w:rPr>
        <w:t xml:space="preserve"> </w:t>
      </w:r>
      <w:r w:rsidRPr="00255DF5">
        <w:rPr>
          <w:rFonts w:cs="Arial"/>
          <w:w w:val="105"/>
          <w:sz w:val="20"/>
          <w:szCs w:val="20"/>
        </w:rPr>
        <w:t>visit:</w:t>
      </w:r>
      <w:r w:rsidRPr="007A6DC4">
        <w:rPr>
          <w:rFonts w:cs="Arial"/>
          <w:spacing w:val="-10"/>
          <w:w w:val="105"/>
          <w:sz w:val="20"/>
          <w:szCs w:val="20"/>
        </w:rPr>
        <w:t xml:space="preserve"> </w:t>
      </w:r>
      <w:hyperlink r:id="rId17">
        <w:r w:rsidRPr="007A6DC4">
          <w:rPr>
            <w:rStyle w:val="Hyperlink"/>
            <w:rFonts w:cs="Arial"/>
            <w:sz w:val="20"/>
            <w:szCs w:val="20"/>
          </w:rPr>
          <w:t>Manitoba Paid Work Experience Tax Credit</w:t>
        </w:r>
      </w:hyperlink>
    </w:p>
    <w:p w14:paraId="25831CE1" w14:textId="77777777" w:rsidR="00FC35E4" w:rsidRPr="007A6DC4" w:rsidRDefault="00FC35E4" w:rsidP="00FC35E4">
      <w:pPr>
        <w:pStyle w:val="ListParagraph"/>
        <w:widowControl w:val="0"/>
        <w:numPr>
          <w:ilvl w:val="1"/>
          <w:numId w:val="11"/>
        </w:numPr>
        <w:tabs>
          <w:tab w:val="left" w:pos="839"/>
        </w:tabs>
        <w:autoSpaceDE w:val="0"/>
        <w:autoSpaceDN w:val="0"/>
        <w:spacing w:line="290" w:lineRule="exact"/>
        <w:contextualSpacing w:val="0"/>
        <w:rPr>
          <w:rFonts w:cs="Arial"/>
          <w:sz w:val="20"/>
          <w:szCs w:val="20"/>
        </w:rPr>
      </w:pPr>
      <w:hyperlink r:id="rId18" w:history="1">
        <w:r w:rsidRPr="007A6DC4">
          <w:rPr>
            <w:rStyle w:val="Hyperlink"/>
            <w:rFonts w:cs="Arial"/>
            <w:sz w:val="20"/>
            <w:szCs w:val="20"/>
          </w:rPr>
          <w:t>Student Work Placement Program</w:t>
        </w:r>
      </w:hyperlink>
      <w:r>
        <w:rPr>
          <w:rStyle w:val="Hyperlink"/>
          <w:rFonts w:cs="Arial"/>
          <w:sz w:val="20"/>
          <w:szCs w:val="20"/>
        </w:rPr>
        <w:t xml:space="preserve"> (ICTC or Technation recommended)</w:t>
      </w:r>
    </w:p>
    <w:p w14:paraId="68ECB126" w14:textId="77777777" w:rsidR="00807FFD" w:rsidRPr="007C53AB" w:rsidRDefault="00807FFD" w:rsidP="00807FFD">
      <w:pPr>
        <w:pStyle w:val="Heading1"/>
        <w:spacing w:before="280"/>
        <w:rPr>
          <w:sz w:val="22"/>
          <w:szCs w:val="22"/>
        </w:rPr>
      </w:pPr>
      <w:r w:rsidRPr="007C53AB">
        <w:rPr>
          <w:sz w:val="22"/>
          <w:szCs w:val="22"/>
        </w:rPr>
        <w:t>Get in Touch</w:t>
      </w:r>
    </w:p>
    <w:p w14:paraId="38004C33" w14:textId="77777777" w:rsidR="0095014B" w:rsidRDefault="0095014B" w:rsidP="00807FFD">
      <w:pPr>
        <w:ind w:left="115"/>
        <w:rPr>
          <w:rFonts w:cs="Arial"/>
          <w:sz w:val="20"/>
          <w:szCs w:val="20"/>
        </w:rPr>
      </w:pPr>
    </w:p>
    <w:p w14:paraId="6429FF88" w14:textId="3DCB36C1" w:rsidR="00807FFD" w:rsidRPr="008D5B5E" w:rsidRDefault="00807FFD" w:rsidP="00807FFD">
      <w:pPr>
        <w:ind w:left="115"/>
        <w:rPr>
          <w:rFonts w:cs="Arial"/>
          <w:sz w:val="20"/>
          <w:szCs w:val="20"/>
        </w:rPr>
      </w:pPr>
      <w:r w:rsidRPr="008D5B5E">
        <w:rPr>
          <w:rFonts w:cs="Arial"/>
          <w:sz w:val="20"/>
          <w:szCs w:val="20"/>
        </w:rPr>
        <w:t>For</w:t>
      </w:r>
      <w:r w:rsidRPr="008D5B5E">
        <w:rPr>
          <w:rFonts w:cs="Arial"/>
          <w:spacing w:val="-2"/>
          <w:sz w:val="20"/>
          <w:szCs w:val="20"/>
        </w:rPr>
        <w:t xml:space="preserve"> </w:t>
      </w:r>
      <w:r w:rsidRPr="008D5B5E">
        <w:rPr>
          <w:rFonts w:cs="Arial"/>
          <w:sz w:val="20"/>
          <w:szCs w:val="20"/>
        </w:rPr>
        <w:t>any</w:t>
      </w:r>
      <w:r w:rsidRPr="008D5B5E">
        <w:rPr>
          <w:rFonts w:cs="Arial"/>
          <w:spacing w:val="-1"/>
          <w:sz w:val="20"/>
          <w:szCs w:val="20"/>
        </w:rPr>
        <w:t xml:space="preserve"> </w:t>
      </w:r>
      <w:r w:rsidRPr="008D5B5E">
        <w:rPr>
          <w:rFonts w:cs="Arial"/>
          <w:sz w:val="20"/>
          <w:szCs w:val="20"/>
        </w:rPr>
        <w:t>questions</w:t>
      </w:r>
      <w:r w:rsidRPr="008D5B5E">
        <w:rPr>
          <w:rFonts w:cs="Arial"/>
          <w:spacing w:val="-2"/>
          <w:sz w:val="20"/>
          <w:szCs w:val="20"/>
        </w:rPr>
        <w:t xml:space="preserve"> </w:t>
      </w:r>
      <w:r w:rsidRPr="008D5B5E">
        <w:rPr>
          <w:rFonts w:cs="Arial"/>
          <w:sz w:val="20"/>
          <w:szCs w:val="20"/>
        </w:rPr>
        <w:t>about</w:t>
      </w:r>
      <w:r w:rsidRPr="008D5B5E">
        <w:rPr>
          <w:rFonts w:cs="Arial"/>
          <w:spacing w:val="-2"/>
          <w:sz w:val="20"/>
          <w:szCs w:val="20"/>
        </w:rPr>
        <w:t xml:space="preserve"> </w:t>
      </w:r>
      <w:r w:rsidRPr="008D5B5E">
        <w:rPr>
          <w:rFonts w:cs="Arial"/>
          <w:sz w:val="20"/>
          <w:szCs w:val="20"/>
        </w:rPr>
        <w:t>the</w:t>
      </w:r>
      <w:r w:rsidRPr="008D5B5E">
        <w:rPr>
          <w:rFonts w:cs="Arial"/>
          <w:spacing w:val="-2"/>
          <w:sz w:val="20"/>
          <w:szCs w:val="20"/>
        </w:rPr>
        <w:t xml:space="preserve"> </w:t>
      </w:r>
      <w:r>
        <w:rPr>
          <w:rFonts w:cs="Arial"/>
          <w:sz w:val="20"/>
          <w:szCs w:val="20"/>
        </w:rPr>
        <w:t>c</w:t>
      </w:r>
      <w:r w:rsidRPr="008D5B5E">
        <w:rPr>
          <w:rFonts w:cs="Arial"/>
          <w:sz w:val="20"/>
          <w:szCs w:val="20"/>
        </w:rPr>
        <w:t>o</w:t>
      </w:r>
      <w:r>
        <w:rPr>
          <w:rFonts w:cs="Arial"/>
          <w:sz w:val="20"/>
          <w:szCs w:val="20"/>
        </w:rPr>
        <w:t>-</w:t>
      </w:r>
      <w:r w:rsidRPr="008D5B5E">
        <w:rPr>
          <w:rFonts w:cs="Arial"/>
          <w:sz w:val="20"/>
          <w:szCs w:val="20"/>
        </w:rPr>
        <w:t>op</w:t>
      </w:r>
      <w:r w:rsidRPr="008D5B5E">
        <w:rPr>
          <w:rFonts w:cs="Arial"/>
          <w:spacing w:val="-2"/>
          <w:sz w:val="20"/>
          <w:szCs w:val="20"/>
        </w:rPr>
        <w:t xml:space="preserve"> </w:t>
      </w:r>
      <w:r>
        <w:rPr>
          <w:rFonts w:cs="Arial"/>
          <w:spacing w:val="-2"/>
          <w:sz w:val="20"/>
          <w:szCs w:val="20"/>
        </w:rPr>
        <w:t>w</w:t>
      </w:r>
      <w:r w:rsidRPr="008D5B5E">
        <w:rPr>
          <w:rFonts w:cs="Arial"/>
          <w:sz w:val="20"/>
          <w:szCs w:val="20"/>
        </w:rPr>
        <w:t>ork</w:t>
      </w:r>
      <w:r w:rsidRPr="008D5B5E">
        <w:rPr>
          <w:rFonts w:cs="Arial"/>
          <w:spacing w:val="-3"/>
          <w:sz w:val="20"/>
          <w:szCs w:val="20"/>
        </w:rPr>
        <w:t xml:space="preserve"> </w:t>
      </w:r>
      <w:r>
        <w:rPr>
          <w:rFonts w:cs="Arial"/>
          <w:spacing w:val="-3"/>
          <w:sz w:val="20"/>
          <w:szCs w:val="20"/>
        </w:rPr>
        <w:t>t</w:t>
      </w:r>
      <w:r w:rsidRPr="008D5B5E">
        <w:rPr>
          <w:rFonts w:cs="Arial"/>
          <w:sz w:val="20"/>
          <w:szCs w:val="20"/>
        </w:rPr>
        <w:t>erm,</w:t>
      </w:r>
      <w:r w:rsidRPr="008D5B5E">
        <w:rPr>
          <w:rFonts w:cs="Arial"/>
          <w:spacing w:val="-1"/>
          <w:sz w:val="20"/>
          <w:szCs w:val="20"/>
        </w:rPr>
        <w:t xml:space="preserve"> </w:t>
      </w:r>
      <w:r w:rsidRPr="008D5B5E">
        <w:rPr>
          <w:rFonts w:cs="Arial"/>
          <w:sz w:val="20"/>
          <w:szCs w:val="20"/>
        </w:rPr>
        <w:t>please</w:t>
      </w:r>
      <w:r w:rsidRPr="008D5B5E">
        <w:rPr>
          <w:rFonts w:cs="Arial"/>
          <w:spacing w:val="-1"/>
          <w:sz w:val="20"/>
          <w:szCs w:val="20"/>
        </w:rPr>
        <w:t xml:space="preserve"> </w:t>
      </w:r>
      <w:r w:rsidRPr="008D5B5E">
        <w:rPr>
          <w:rFonts w:cs="Arial"/>
          <w:spacing w:val="-2"/>
          <w:sz w:val="20"/>
          <w:szCs w:val="20"/>
        </w:rPr>
        <w:t>contact:</w:t>
      </w:r>
      <w:r>
        <w:rPr>
          <w:rFonts w:cs="Arial"/>
          <w:spacing w:val="-2"/>
          <w:sz w:val="20"/>
          <w:szCs w:val="20"/>
        </w:rPr>
        <w:br/>
      </w:r>
    </w:p>
    <w:p w14:paraId="4C40C765" w14:textId="2A4860D0" w:rsidR="00807FFD" w:rsidRPr="008D5B5E" w:rsidRDefault="00807FFD" w:rsidP="00807FFD">
      <w:pPr>
        <w:pStyle w:val="BodyText"/>
        <w:ind w:left="119"/>
        <w:rPr>
          <w:rFonts w:ascii="Arial" w:hAnsi="Arial" w:cs="Arial"/>
          <w:sz w:val="20"/>
        </w:rPr>
      </w:pPr>
      <w:r w:rsidRPr="008D5B5E">
        <w:rPr>
          <w:rFonts w:ascii="Arial" w:hAnsi="Arial" w:cs="Arial"/>
          <w:sz w:val="20"/>
        </w:rPr>
        <w:t>Ahmad Alsaadeh</w:t>
      </w:r>
      <w:r>
        <w:rPr>
          <w:rFonts w:ascii="Arial" w:hAnsi="Arial" w:cs="Arial"/>
          <w:sz w:val="20"/>
        </w:rPr>
        <w:t>, Zobair Deen,</w:t>
      </w:r>
      <w:r w:rsidRPr="008D5B5E">
        <w:rPr>
          <w:rFonts w:ascii="Arial" w:hAnsi="Arial" w:cs="Arial"/>
          <w:sz w:val="20"/>
        </w:rPr>
        <w:t xml:space="preserve"> or Katie Derksen: </w:t>
      </w:r>
      <w:hyperlink r:id="rId19" w:history="1">
        <w:r w:rsidRPr="008D5B5E">
          <w:rPr>
            <w:rStyle w:val="Hyperlink"/>
            <w:rFonts w:ascii="Arial" w:hAnsi="Arial" w:cs="Arial"/>
            <w:sz w:val="20"/>
          </w:rPr>
          <w:t>ACEWIL@rrc.ca</w:t>
        </w:r>
      </w:hyperlink>
      <w:r w:rsidRPr="008D5B5E">
        <w:rPr>
          <w:rFonts w:ascii="Arial" w:hAnsi="Arial" w:cs="Arial"/>
          <w:sz w:val="20"/>
        </w:rPr>
        <w:t xml:space="preserve"> </w:t>
      </w:r>
    </w:p>
    <w:p w14:paraId="6C2E485A" w14:textId="77777777" w:rsidR="00807FFD" w:rsidRPr="008D5B5E" w:rsidRDefault="00807FFD" w:rsidP="00807FFD">
      <w:pPr>
        <w:pStyle w:val="BodyText"/>
        <w:spacing w:before="1"/>
        <w:ind w:left="119"/>
        <w:rPr>
          <w:rFonts w:ascii="Arial" w:hAnsi="Arial" w:cs="Arial"/>
          <w:sz w:val="20"/>
        </w:rPr>
      </w:pPr>
      <w:r w:rsidRPr="008D5B5E">
        <w:rPr>
          <w:rFonts w:ascii="Arial" w:hAnsi="Arial" w:cs="Arial"/>
          <w:sz w:val="20"/>
        </w:rPr>
        <w:t>For</w:t>
      </w:r>
      <w:r w:rsidRPr="008D5B5E">
        <w:rPr>
          <w:rFonts w:ascii="Arial" w:hAnsi="Arial" w:cs="Arial"/>
          <w:spacing w:val="-2"/>
          <w:sz w:val="20"/>
        </w:rPr>
        <w:t xml:space="preserve"> </w:t>
      </w:r>
      <w:r w:rsidRPr="008D5B5E">
        <w:rPr>
          <w:rFonts w:ascii="Arial" w:hAnsi="Arial" w:cs="Arial"/>
          <w:sz w:val="20"/>
        </w:rPr>
        <w:t>general</w:t>
      </w:r>
      <w:r w:rsidRPr="008D5B5E">
        <w:rPr>
          <w:rFonts w:ascii="Arial" w:hAnsi="Arial" w:cs="Arial"/>
          <w:spacing w:val="-2"/>
          <w:sz w:val="20"/>
        </w:rPr>
        <w:t xml:space="preserve"> </w:t>
      </w:r>
      <w:r w:rsidRPr="008D5B5E">
        <w:rPr>
          <w:rFonts w:ascii="Arial" w:hAnsi="Arial" w:cs="Arial"/>
          <w:sz w:val="20"/>
        </w:rPr>
        <w:t>WIL</w:t>
      </w:r>
      <w:r w:rsidRPr="008D5B5E">
        <w:rPr>
          <w:rFonts w:ascii="Arial" w:hAnsi="Arial" w:cs="Arial"/>
          <w:spacing w:val="-2"/>
          <w:sz w:val="20"/>
        </w:rPr>
        <w:t xml:space="preserve"> </w:t>
      </w:r>
      <w:r w:rsidRPr="008D5B5E">
        <w:rPr>
          <w:rFonts w:ascii="Arial" w:hAnsi="Arial" w:cs="Arial"/>
          <w:sz w:val="20"/>
        </w:rPr>
        <w:t>inquiries,</w:t>
      </w:r>
      <w:r w:rsidRPr="008D5B5E">
        <w:rPr>
          <w:rFonts w:ascii="Arial" w:hAnsi="Arial" w:cs="Arial"/>
          <w:spacing w:val="-1"/>
          <w:sz w:val="20"/>
        </w:rPr>
        <w:t xml:space="preserve"> </w:t>
      </w:r>
      <w:r w:rsidRPr="008D5B5E">
        <w:rPr>
          <w:rFonts w:ascii="Arial" w:hAnsi="Arial" w:cs="Arial"/>
          <w:sz w:val="20"/>
        </w:rPr>
        <w:t>please</w:t>
      </w:r>
      <w:r w:rsidRPr="008D5B5E">
        <w:rPr>
          <w:rFonts w:ascii="Arial" w:hAnsi="Arial" w:cs="Arial"/>
          <w:spacing w:val="-1"/>
          <w:sz w:val="20"/>
        </w:rPr>
        <w:t xml:space="preserve"> </w:t>
      </w:r>
      <w:r w:rsidRPr="008D5B5E">
        <w:rPr>
          <w:rFonts w:ascii="Arial" w:hAnsi="Arial" w:cs="Arial"/>
          <w:sz w:val="20"/>
        </w:rPr>
        <w:t>contact</w:t>
      </w:r>
      <w:r w:rsidRPr="008D5B5E">
        <w:rPr>
          <w:rFonts w:ascii="Arial" w:hAnsi="Arial" w:cs="Arial"/>
          <w:spacing w:val="-1"/>
          <w:sz w:val="20"/>
        </w:rPr>
        <w:t xml:space="preserve"> </w:t>
      </w:r>
      <w:hyperlink r:id="rId20">
        <w:r w:rsidRPr="008D5B5E">
          <w:rPr>
            <w:rFonts w:ascii="Arial" w:hAnsi="Arial" w:cs="Arial"/>
            <w:color w:val="467885"/>
            <w:spacing w:val="-2"/>
            <w:sz w:val="20"/>
            <w:u w:val="single" w:color="467885"/>
          </w:rPr>
          <w:t>WIL@rrc.ca</w:t>
        </w:r>
      </w:hyperlink>
    </w:p>
    <w:p w14:paraId="469A9CA8" w14:textId="024235C3" w:rsidR="00807FFD" w:rsidRDefault="00807FFD" w:rsidP="00807FFD">
      <w:pPr>
        <w:pStyle w:val="BodyText"/>
        <w:spacing w:before="283"/>
        <w:ind w:left="120" w:right="119"/>
        <w:rPr>
          <w:rFonts w:ascii="Arial" w:hAnsi="Arial" w:cs="Arial"/>
          <w:sz w:val="20"/>
        </w:rPr>
      </w:pPr>
      <w:r>
        <w:rPr>
          <w:rFonts w:ascii="Arial" w:hAnsi="Arial" w:cs="Arial"/>
          <w:sz w:val="20"/>
        </w:rPr>
        <w:br/>
      </w:r>
      <w:r w:rsidRPr="008D5B5E">
        <w:rPr>
          <w:rFonts w:ascii="Arial" w:hAnsi="Arial" w:cs="Arial"/>
          <w:sz w:val="20"/>
        </w:rPr>
        <w:t>We</w:t>
      </w:r>
      <w:r w:rsidRPr="008D5B5E">
        <w:rPr>
          <w:rFonts w:ascii="Arial" w:hAnsi="Arial" w:cs="Arial"/>
          <w:spacing w:val="-3"/>
          <w:sz w:val="20"/>
        </w:rPr>
        <w:t xml:space="preserve"> </w:t>
      </w:r>
      <w:r w:rsidRPr="008D5B5E">
        <w:rPr>
          <w:rFonts w:ascii="Arial" w:hAnsi="Arial" w:cs="Arial"/>
          <w:sz w:val="20"/>
        </w:rPr>
        <w:t>appreciate</w:t>
      </w:r>
      <w:r w:rsidRPr="008D5B5E">
        <w:rPr>
          <w:rFonts w:ascii="Arial" w:hAnsi="Arial" w:cs="Arial"/>
          <w:spacing w:val="-3"/>
          <w:sz w:val="20"/>
        </w:rPr>
        <w:t xml:space="preserve"> </w:t>
      </w:r>
      <w:r w:rsidRPr="008D5B5E">
        <w:rPr>
          <w:rFonts w:ascii="Arial" w:hAnsi="Arial" w:cs="Arial"/>
          <w:sz w:val="20"/>
        </w:rPr>
        <w:t>your</w:t>
      </w:r>
      <w:r w:rsidRPr="008D5B5E">
        <w:rPr>
          <w:rFonts w:ascii="Arial" w:hAnsi="Arial" w:cs="Arial"/>
          <w:spacing w:val="-3"/>
          <w:sz w:val="20"/>
        </w:rPr>
        <w:t xml:space="preserve"> </w:t>
      </w:r>
      <w:r w:rsidRPr="008D5B5E">
        <w:rPr>
          <w:rFonts w:ascii="Arial" w:hAnsi="Arial" w:cs="Arial"/>
          <w:sz w:val="20"/>
        </w:rPr>
        <w:t>support</w:t>
      </w:r>
      <w:r w:rsidRPr="008D5B5E">
        <w:rPr>
          <w:rFonts w:ascii="Arial" w:hAnsi="Arial" w:cs="Arial"/>
          <w:spacing w:val="-3"/>
          <w:sz w:val="20"/>
        </w:rPr>
        <w:t xml:space="preserve"> </w:t>
      </w:r>
      <w:r w:rsidRPr="008D5B5E">
        <w:rPr>
          <w:rFonts w:ascii="Arial" w:hAnsi="Arial" w:cs="Arial"/>
          <w:sz w:val="20"/>
        </w:rPr>
        <w:t>in</w:t>
      </w:r>
      <w:r w:rsidRPr="008D5B5E">
        <w:rPr>
          <w:rFonts w:ascii="Arial" w:hAnsi="Arial" w:cs="Arial"/>
          <w:spacing w:val="-3"/>
          <w:sz w:val="20"/>
        </w:rPr>
        <w:t xml:space="preserve"> </w:t>
      </w:r>
      <w:r w:rsidRPr="008D5B5E">
        <w:rPr>
          <w:rFonts w:ascii="Arial" w:hAnsi="Arial" w:cs="Arial"/>
          <w:sz w:val="20"/>
        </w:rPr>
        <w:t>providing</w:t>
      </w:r>
      <w:r w:rsidRPr="008D5B5E">
        <w:rPr>
          <w:rFonts w:ascii="Arial" w:hAnsi="Arial" w:cs="Arial"/>
          <w:spacing w:val="-3"/>
          <w:sz w:val="20"/>
        </w:rPr>
        <w:t xml:space="preserve"> </w:t>
      </w:r>
      <w:r w:rsidRPr="008D5B5E">
        <w:rPr>
          <w:rFonts w:ascii="Arial" w:hAnsi="Arial" w:cs="Arial"/>
          <w:sz w:val="20"/>
        </w:rPr>
        <w:t>meaningful</w:t>
      </w:r>
      <w:r w:rsidRPr="008D5B5E">
        <w:rPr>
          <w:rFonts w:ascii="Arial" w:hAnsi="Arial" w:cs="Arial"/>
          <w:spacing w:val="-3"/>
          <w:sz w:val="20"/>
        </w:rPr>
        <w:t xml:space="preserve"> </w:t>
      </w:r>
      <w:r w:rsidRPr="008D5B5E">
        <w:rPr>
          <w:rFonts w:ascii="Arial" w:hAnsi="Arial" w:cs="Arial"/>
          <w:sz w:val="20"/>
        </w:rPr>
        <w:t>work</w:t>
      </w:r>
      <w:r w:rsidRPr="008D5B5E">
        <w:rPr>
          <w:rFonts w:ascii="Arial" w:hAnsi="Arial" w:cs="Arial"/>
          <w:spacing w:val="-3"/>
          <w:sz w:val="20"/>
        </w:rPr>
        <w:t xml:space="preserve"> </w:t>
      </w:r>
      <w:r w:rsidRPr="008D5B5E">
        <w:rPr>
          <w:rFonts w:ascii="Arial" w:hAnsi="Arial" w:cs="Arial"/>
          <w:sz w:val="20"/>
        </w:rPr>
        <w:t>experiences</w:t>
      </w:r>
      <w:r w:rsidRPr="008D5B5E">
        <w:rPr>
          <w:rFonts w:ascii="Arial" w:hAnsi="Arial" w:cs="Arial"/>
          <w:spacing w:val="-3"/>
          <w:sz w:val="20"/>
        </w:rPr>
        <w:t xml:space="preserve"> </w:t>
      </w:r>
      <w:r w:rsidRPr="008D5B5E">
        <w:rPr>
          <w:rFonts w:ascii="Arial" w:hAnsi="Arial" w:cs="Arial"/>
          <w:sz w:val="20"/>
        </w:rPr>
        <w:t>for</w:t>
      </w:r>
      <w:r w:rsidRPr="008D5B5E">
        <w:rPr>
          <w:rFonts w:ascii="Arial" w:hAnsi="Arial" w:cs="Arial"/>
          <w:spacing w:val="-4"/>
          <w:sz w:val="20"/>
        </w:rPr>
        <w:t xml:space="preserve"> </w:t>
      </w:r>
      <w:r w:rsidRPr="008D5B5E">
        <w:rPr>
          <w:rFonts w:ascii="Arial" w:hAnsi="Arial" w:cs="Arial"/>
          <w:sz w:val="20"/>
        </w:rPr>
        <w:t>our</w:t>
      </w:r>
      <w:r w:rsidRPr="008D5B5E">
        <w:rPr>
          <w:rFonts w:ascii="Arial" w:hAnsi="Arial" w:cs="Arial"/>
          <w:spacing w:val="-3"/>
          <w:sz w:val="20"/>
        </w:rPr>
        <w:t xml:space="preserve"> </w:t>
      </w:r>
      <w:r w:rsidRPr="008D5B5E">
        <w:rPr>
          <w:rFonts w:ascii="Arial" w:hAnsi="Arial" w:cs="Arial"/>
          <w:sz w:val="20"/>
        </w:rPr>
        <w:t>students</w:t>
      </w:r>
      <w:r w:rsidRPr="008D5B5E">
        <w:rPr>
          <w:rFonts w:ascii="Arial" w:hAnsi="Arial" w:cs="Arial"/>
          <w:spacing w:val="-4"/>
          <w:sz w:val="20"/>
        </w:rPr>
        <w:t xml:space="preserve"> </w:t>
      </w:r>
      <w:r w:rsidRPr="008D5B5E">
        <w:rPr>
          <w:rFonts w:ascii="Arial" w:hAnsi="Arial" w:cs="Arial"/>
          <w:sz w:val="20"/>
        </w:rPr>
        <w:t>and</w:t>
      </w:r>
      <w:r w:rsidRPr="008D5B5E">
        <w:rPr>
          <w:rFonts w:ascii="Arial" w:hAnsi="Arial" w:cs="Arial"/>
          <w:spacing w:val="-3"/>
          <w:sz w:val="20"/>
        </w:rPr>
        <w:t xml:space="preserve"> </w:t>
      </w:r>
      <w:r w:rsidRPr="008D5B5E">
        <w:rPr>
          <w:rFonts w:ascii="Arial" w:hAnsi="Arial" w:cs="Arial"/>
          <w:sz w:val="20"/>
        </w:rPr>
        <w:t>look forward to collaborating with you!</w:t>
      </w:r>
    </w:p>
    <w:p w14:paraId="1DB17120" w14:textId="25D1BBC6" w:rsidR="000322A8" w:rsidRPr="00807FFD" w:rsidRDefault="00807FFD" w:rsidP="00807FFD">
      <w:pPr>
        <w:pStyle w:val="Title"/>
        <w:rPr>
          <w:rFonts w:ascii="Arial" w:hAnsi="Arial" w:cs="Arial"/>
          <w:sz w:val="24"/>
          <w:szCs w:val="24"/>
        </w:rPr>
      </w:pPr>
      <w:r>
        <w:rPr>
          <w:rFonts w:ascii="Arial" w:hAnsi="Arial" w:cs="Arial"/>
          <w:sz w:val="20"/>
        </w:rPr>
        <w:br w:type="column"/>
      </w:r>
      <w:r w:rsidR="000322A8" w:rsidRPr="00807FFD">
        <w:rPr>
          <w:rFonts w:ascii="Arial" w:hAnsi="Arial" w:cs="Arial"/>
          <w:sz w:val="24"/>
          <w:szCs w:val="24"/>
        </w:rPr>
        <w:lastRenderedPageBreak/>
        <w:t>RRC Polytech IT Co-ops</w:t>
      </w:r>
    </w:p>
    <w:p w14:paraId="3B4D92D8" w14:textId="77777777" w:rsidR="000322A8" w:rsidRPr="001B5CDB" w:rsidRDefault="000322A8" w:rsidP="000322A8">
      <w:r w:rsidRPr="001B5CDB">
        <w:t> </w:t>
      </w:r>
    </w:p>
    <w:p w14:paraId="244C5944" w14:textId="74DE4FC7" w:rsidR="000322A8" w:rsidRPr="0057279A" w:rsidRDefault="000322A8" w:rsidP="000322A8">
      <w:pPr>
        <w:rPr>
          <w:sz w:val="20"/>
          <w:szCs w:val="20"/>
        </w:rPr>
      </w:pPr>
      <w:r w:rsidRPr="0057279A">
        <w:rPr>
          <w:sz w:val="20"/>
          <w:szCs w:val="20"/>
        </w:rPr>
        <w:t xml:space="preserve">To review IT programs at RRC Polytech please visit: </w:t>
      </w:r>
      <w:hyperlink r:id="rId21" w:history="1">
        <w:r w:rsidRPr="0057279A">
          <w:rPr>
            <w:rStyle w:val="Hyperlink"/>
            <w:sz w:val="20"/>
            <w:szCs w:val="20"/>
          </w:rPr>
          <w:t>Work-Integrated Learning Information for Employers</w:t>
        </w:r>
      </w:hyperlink>
      <w:r w:rsidRPr="0057279A">
        <w:rPr>
          <w:sz w:val="20"/>
          <w:szCs w:val="20"/>
        </w:rPr>
        <w:t>.</w:t>
      </w:r>
    </w:p>
    <w:p w14:paraId="296DA06E" w14:textId="626D9622" w:rsidR="000322A8" w:rsidRPr="0057279A" w:rsidRDefault="000322A8" w:rsidP="000322A8">
      <w:pPr>
        <w:pStyle w:val="Heading3"/>
        <w:rPr>
          <w:sz w:val="22"/>
          <w:szCs w:val="22"/>
        </w:rPr>
      </w:pPr>
      <w:r w:rsidRPr="0057279A">
        <w:rPr>
          <w:sz w:val="22"/>
          <w:szCs w:val="22"/>
        </w:rPr>
        <w:t>Employer Responsibilities</w:t>
      </w:r>
    </w:p>
    <w:p w14:paraId="5CD4AA07" w14:textId="4545FFA8" w:rsidR="000322A8" w:rsidRPr="0057279A" w:rsidRDefault="000322A8" w:rsidP="000322A8">
      <w:pPr>
        <w:rPr>
          <w:sz w:val="20"/>
          <w:szCs w:val="20"/>
        </w:rPr>
      </w:pPr>
      <w:r w:rsidRPr="0057279A">
        <w:rPr>
          <w:sz w:val="20"/>
          <w:szCs w:val="20"/>
        </w:rPr>
        <w:t>As an employer, you are responsible for:</w:t>
      </w:r>
    </w:p>
    <w:p w14:paraId="658BB0EC" w14:textId="77777777" w:rsidR="000322A8" w:rsidRPr="0057279A" w:rsidRDefault="000322A8" w:rsidP="000322A8">
      <w:pPr>
        <w:rPr>
          <w:sz w:val="20"/>
          <w:szCs w:val="20"/>
        </w:rPr>
      </w:pPr>
      <w:r w:rsidRPr="0057279A">
        <w:rPr>
          <w:sz w:val="20"/>
          <w:szCs w:val="20"/>
        </w:rPr>
        <w:t> </w:t>
      </w:r>
    </w:p>
    <w:p w14:paraId="3EE49DA5" w14:textId="7B5D01C7" w:rsidR="000322A8" w:rsidRPr="0057279A" w:rsidRDefault="000322A8" w:rsidP="000322A8">
      <w:pPr>
        <w:numPr>
          <w:ilvl w:val="0"/>
          <w:numId w:val="4"/>
        </w:numPr>
        <w:rPr>
          <w:rFonts w:asciiTheme="minorHAnsi" w:hAnsiTheme="minorHAnsi"/>
          <w:sz w:val="20"/>
          <w:szCs w:val="20"/>
        </w:rPr>
      </w:pPr>
      <w:r w:rsidRPr="0057279A">
        <w:rPr>
          <w:sz w:val="20"/>
          <w:szCs w:val="20"/>
        </w:rPr>
        <w:t xml:space="preserve">Providing a safe work environment. Employers must agree to our </w:t>
      </w:r>
      <w:hyperlink r:id="rId22" w:history="1">
        <w:r w:rsidRPr="0057279A">
          <w:rPr>
            <w:rStyle w:val="Hyperlink"/>
            <w:sz w:val="20"/>
            <w:szCs w:val="20"/>
          </w:rPr>
          <w:t>Safety Terms and Conditions for Work-Integrated Learning Employers</w:t>
        </w:r>
      </w:hyperlink>
      <w:r w:rsidRPr="0057279A">
        <w:rPr>
          <w:sz w:val="20"/>
          <w:szCs w:val="20"/>
        </w:rPr>
        <w:t xml:space="preserve"> once a year. After you have read the terms please fill out </w:t>
      </w:r>
      <w:hyperlink r:id="rId23" w:history="1">
        <w:r w:rsidRPr="0057279A">
          <w:rPr>
            <w:rStyle w:val="Hyperlink"/>
            <w:sz w:val="20"/>
            <w:szCs w:val="20"/>
          </w:rPr>
          <w:t>this brief form</w:t>
        </w:r>
      </w:hyperlink>
      <w:r w:rsidRPr="0057279A">
        <w:rPr>
          <w:sz w:val="20"/>
          <w:szCs w:val="20"/>
        </w:rPr>
        <w:t>.</w:t>
      </w:r>
    </w:p>
    <w:p w14:paraId="3B0F3A88" w14:textId="54A0F1AC" w:rsidR="000322A8" w:rsidRPr="0057279A" w:rsidRDefault="000322A8" w:rsidP="000322A8">
      <w:pPr>
        <w:numPr>
          <w:ilvl w:val="0"/>
          <w:numId w:val="4"/>
        </w:numPr>
        <w:rPr>
          <w:sz w:val="20"/>
          <w:szCs w:val="20"/>
        </w:rPr>
      </w:pPr>
      <w:r w:rsidRPr="0057279A">
        <w:rPr>
          <w:sz w:val="20"/>
          <w:szCs w:val="20"/>
        </w:rPr>
        <w:t>Supervising, training, and mentoring the student employee to be a productive employee of your business.</w:t>
      </w:r>
    </w:p>
    <w:p w14:paraId="5245435B" w14:textId="367C73A5" w:rsidR="000322A8" w:rsidRPr="0057279A" w:rsidRDefault="000322A8" w:rsidP="000322A8">
      <w:pPr>
        <w:numPr>
          <w:ilvl w:val="0"/>
          <w:numId w:val="4"/>
        </w:numPr>
        <w:rPr>
          <w:sz w:val="20"/>
          <w:szCs w:val="20"/>
        </w:rPr>
      </w:pPr>
      <w:r w:rsidRPr="0057279A">
        <w:rPr>
          <w:sz w:val="20"/>
          <w:szCs w:val="20"/>
        </w:rPr>
        <w:t>Meeting the co-op requirements for hours and pay (full-time employment and at least provincial minimum wage).</w:t>
      </w:r>
    </w:p>
    <w:p w14:paraId="4635CCA1" w14:textId="05ECBCA5" w:rsidR="000322A8" w:rsidRPr="0057279A" w:rsidRDefault="000322A8" w:rsidP="000322A8">
      <w:pPr>
        <w:numPr>
          <w:ilvl w:val="0"/>
          <w:numId w:val="4"/>
        </w:numPr>
        <w:rPr>
          <w:sz w:val="20"/>
          <w:szCs w:val="20"/>
        </w:rPr>
      </w:pPr>
      <w:r w:rsidRPr="0057279A">
        <w:rPr>
          <w:sz w:val="20"/>
          <w:szCs w:val="20"/>
        </w:rPr>
        <w:t>Providing the student with constructive feedback throughout the work term.</w:t>
      </w:r>
    </w:p>
    <w:p w14:paraId="18F81CC6" w14:textId="481010AE" w:rsidR="000322A8" w:rsidRPr="0057279A" w:rsidRDefault="000322A8" w:rsidP="000322A8">
      <w:pPr>
        <w:numPr>
          <w:ilvl w:val="0"/>
          <w:numId w:val="4"/>
        </w:numPr>
        <w:rPr>
          <w:sz w:val="20"/>
          <w:szCs w:val="20"/>
        </w:rPr>
      </w:pPr>
      <w:r w:rsidRPr="0057279A">
        <w:rPr>
          <w:sz w:val="20"/>
          <w:szCs w:val="20"/>
        </w:rPr>
        <w:t>Encouraging growth and development to the student’s foundational skills and knowledge.</w:t>
      </w:r>
    </w:p>
    <w:p w14:paraId="12BB8375" w14:textId="77777777" w:rsidR="000322A8" w:rsidRPr="0057279A" w:rsidRDefault="000322A8" w:rsidP="000322A8">
      <w:pPr>
        <w:rPr>
          <w:sz w:val="20"/>
          <w:szCs w:val="20"/>
        </w:rPr>
      </w:pPr>
    </w:p>
    <w:p w14:paraId="01749B12" w14:textId="654713FB" w:rsidR="000322A8" w:rsidRPr="0057279A" w:rsidRDefault="000322A8" w:rsidP="000322A8">
      <w:pPr>
        <w:rPr>
          <w:sz w:val="20"/>
          <w:szCs w:val="20"/>
        </w:rPr>
      </w:pPr>
      <w:r w:rsidRPr="0057279A">
        <w:rPr>
          <w:sz w:val="20"/>
          <w:szCs w:val="20"/>
        </w:rPr>
        <w:t xml:space="preserve">We ask that employers contact the College immediately if there are any serious issues or concerns so they can be addressed. If a student’s employment is terminated with cause, that is grounds for an F for the co-op term. </w:t>
      </w:r>
    </w:p>
    <w:p w14:paraId="13EE3CD2" w14:textId="6541ADA8" w:rsidR="000322A8" w:rsidRPr="0057279A" w:rsidRDefault="000322A8" w:rsidP="000322A8">
      <w:pPr>
        <w:rPr>
          <w:sz w:val="20"/>
          <w:szCs w:val="20"/>
        </w:rPr>
      </w:pPr>
      <w:r w:rsidRPr="0057279A">
        <w:rPr>
          <w:sz w:val="20"/>
          <w:szCs w:val="20"/>
        </w:rPr>
        <w:t> </w:t>
      </w:r>
    </w:p>
    <w:p w14:paraId="17563CAF" w14:textId="77B91F2F" w:rsidR="000322A8" w:rsidRPr="0057279A" w:rsidRDefault="000322A8" w:rsidP="000322A8">
      <w:pPr>
        <w:rPr>
          <w:sz w:val="20"/>
          <w:szCs w:val="20"/>
        </w:rPr>
      </w:pPr>
      <w:r w:rsidRPr="0057279A">
        <w:rPr>
          <w:sz w:val="20"/>
          <w:szCs w:val="20"/>
        </w:rPr>
        <w:t>There will be a minimum of 3 points of contact throughout the co-op work term: </w:t>
      </w:r>
    </w:p>
    <w:p w14:paraId="6262BA8C" w14:textId="77777777" w:rsidR="000322A8" w:rsidRPr="0057279A" w:rsidRDefault="000322A8" w:rsidP="000322A8">
      <w:pPr>
        <w:rPr>
          <w:sz w:val="20"/>
          <w:szCs w:val="20"/>
        </w:rPr>
      </w:pPr>
      <w:r w:rsidRPr="0057279A">
        <w:rPr>
          <w:sz w:val="20"/>
          <w:szCs w:val="20"/>
        </w:rPr>
        <w:t> </w:t>
      </w:r>
    </w:p>
    <w:p w14:paraId="6729B6E4" w14:textId="5B3E8F1D" w:rsidR="000322A8" w:rsidRPr="0057279A" w:rsidRDefault="000322A8" w:rsidP="000322A8">
      <w:pPr>
        <w:numPr>
          <w:ilvl w:val="0"/>
          <w:numId w:val="5"/>
        </w:numPr>
        <w:rPr>
          <w:sz w:val="20"/>
          <w:szCs w:val="20"/>
        </w:rPr>
      </w:pPr>
      <w:r w:rsidRPr="0057279A">
        <w:rPr>
          <w:sz w:val="20"/>
          <w:szCs w:val="20"/>
        </w:rPr>
        <w:t xml:space="preserve">Employers will receive a </w:t>
      </w:r>
      <w:r w:rsidRPr="0057279A">
        <w:rPr>
          <w:b/>
          <w:bCs/>
          <w:sz w:val="20"/>
          <w:szCs w:val="20"/>
        </w:rPr>
        <w:t>1</w:t>
      </w:r>
      <w:r w:rsidRPr="0057279A">
        <w:rPr>
          <w:b/>
          <w:bCs/>
          <w:sz w:val="20"/>
          <w:szCs w:val="20"/>
          <w:vertAlign w:val="superscript"/>
        </w:rPr>
        <w:t>st</w:t>
      </w:r>
      <w:r w:rsidRPr="0057279A">
        <w:rPr>
          <w:b/>
          <w:bCs/>
          <w:sz w:val="20"/>
          <w:szCs w:val="20"/>
        </w:rPr>
        <w:t xml:space="preserve"> month check-in</w:t>
      </w:r>
      <w:r w:rsidRPr="0057279A">
        <w:rPr>
          <w:sz w:val="20"/>
          <w:szCs w:val="20"/>
        </w:rPr>
        <w:t xml:space="preserve"> email to see how the student is performing and fitting in with the team in the early stages. </w:t>
      </w:r>
    </w:p>
    <w:p w14:paraId="465A44E9" w14:textId="1258C99B" w:rsidR="000322A8" w:rsidRPr="0057279A" w:rsidRDefault="000322A8" w:rsidP="000322A8">
      <w:pPr>
        <w:numPr>
          <w:ilvl w:val="0"/>
          <w:numId w:val="5"/>
        </w:numPr>
        <w:rPr>
          <w:sz w:val="20"/>
          <w:szCs w:val="20"/>
        </w:rPr>
      </w:pPr>
      <w:r w:rsidRPr="0057279A">
        <w:rPr>
          <w:sz w:val="20"/>
          <w:szCs w:val="20"/>
        </w:rPr>
        <w:t xml:space="preserve">The Work-Integrated Learning Coordinator will facilitate a </w:t>
      </w:r>
      <w:r w:rsidRPr="0057279A">
        <w:rPr>
          <w:b/>
          <w:bCs/>
          <w:sz w:val="20"/>
          <w:szCs w:val="20"/>
        </w:rPr>
        <w:t>site visit</w:t>
      </w:r>
      <w:r w:rsidRPr="0057279A">
        <w:rPr>
          <w:sz w:val="20"/>
          <w:szCs w:val="20"/>
        </w:rPr>
        <w:t xml:space="preserve"> that typically takes place in months 2-3. It will take place in person at your business with both student and employer present. The visit usually takes 30-45 minutes. </w:t>
      </w:r>
    </w:p>
    <w:p w14:paraId="10127C29" w14:textId="793656C7" w:rsidR="000322A8" w:rsidRPr="00FA1C04" w:rsidRDefault="000322A8" w:rsidP="000322A8">
      <w:pPr>
        <w:numPr>
          <w:ilvl w:val="0"/>
          <w:numId w:val="5"/>
        </w:numPr>
        <w:rPr>
          <w:sz w:val="22"/>
          <w:szCs w:val="22"/>
        </w:rPr>
      </w:pPr>
      <w:r w:rsidRPr="0057279A">
        <w:rPr>
          <w:sz w:val="20"/>
          <w:szCs w:val="20"/>
        </w:rPr>
        <w:t xml:space="preserve">Towards the end of the co-op work term, you will receive a link to an online </w:t>
      </w:r>
      <w:r w:rsidRPr="0057279A">
        <w:rPr>
          <w:b/>
          <w:bCs/>
          <w:sz w:val="20"/>
          <w:szCs w:val="20"/>
        </w:rPr>
        <w:t xml:space="preserve">employer evaluation </w:t>
      </w:r>
      <w:r w:rsidRPr="0057279A">
        <w:rPr>
          <w:sz w:val="20"/>
          <w:szCs w:val="20"/>
        </w:rPr>
        <w:t>which must be completed within 7 days of the end of the co-op work term.</w:t>
      </w:r>
    </w:p>
    <w:p w14:paraId="3031D862" w14:textId="77777777" w:rsidR="000322A8" w:rsidRPr="00FA1C04" w:rsidRDefault="000322A8" w:rsidP="000322A8">
      <w:pPr>
        <w:rPr>
          <w:sz w:val="22"/>
          <w:szCs w:val="22"/>
        </w:rPr>
      </w:pPr>
      <w:r w:rsidRPr="00FA1C04">
        <w:rPr>
          <w:sz w:val="22"/>
          <w:szCs w:val="22"/>
        </w:rPr>
        <w:t> </w:t>
      </w:r>
    </w:p>
    <w:p w14:paraId="28E49397" w14:textId="77777777" w:rsidR="000322A8" w:rsidRPr="0057279A" w:rsidRDefault="000322A8" w:rsidP="000322A8">
      <w:pPr>
        <w:rPr>
          <w:b/>
          <w:bCs/>
          <w:sz w:val="22"/>
          <w:szCs w:val="22"/>
        </w:rPr>
      </w:pPr>
      <w:r w:rsidRPr="0057279A">
        <w:rPr>
          <w:b/>
          <w:bCs/>
          <w:sz w:val="22"/>
          <w:szCs w:val="22"/>
        </w:rPr>
        <w:t>Resources</w:t>
      </w:r>
    </w:p>
    <w:p w14:paraId="0ACB7539" w14:textId="77777777" w:rsidR="000322A8" w:rsidRPr="00FA1C04" w:rsidRDefault="000322A8" w:rsidP="000322A8">
      <w:pPr>
        <w:rPr>
          <w:sz w:val="22"/>
          <w:szCs w:val="22"/>
        </w:rPr>
      </w:pPr>
      <w:r w:rsidRPr="00FA1C04">
        <w:rPr>
          <w:sz w:val="22"/>
          <w:szCs w:val="22"/>
        </w:rPr>
        <w:t> </w:t>
      </w:r>
    </w:p>
    <w:p w14:paraId="3A5CCC39" w14:textId="1C638CD0" w:rsidR="000322A8" w:rsidRPr="0057279A" w:rsidRDefault="000322A8" w:rsidP="000322A8">
      <w:pPr>
        <w:numPr>
          <w:ilvl w:val="0"/>
          <w:numId w:val="10"/>
        </w:numPr>
        <w:rPr>
          <w:sz w:val="20"/>
          <w:szCs w:val="20"/>
        </w:rPr>
      </w:pPr>
      <w:r w:rsidRPr="0057279A">
        <w:rPr>
          <w:sz w:val="20"/>
          <w:szCs w:val="20"/>
        </w:rPr>
        <w:t xml:space="preserve">For onboarding students, please see our </w:t>
      </w:r>
      <w:hyperlink r:id="rId24" w:history="1">
        <w:r w:rsidRPr="0057279A">
          <w:rPr>
            <w:rStyle w:val="Hyperlink"/>
            <w:sz w:val="20"/>
            <w:szCs w:val="20"/>
          </w:rPr>
          <w:t>Onboarding and Employer Checklist</w:t>
        </w:r>
      </w:hyperlink>
    </w:p>
    <w:p w14:paraId="24B954C1" w14:textId="0888A6E5" w:rsidR="000322A8" w:rsidRPr="0057279A" w:rsidRDefault="000322A8" w:rsidP="000322A8">
      <w:pPr>
        <w:numPr>
          <w:ilvl w:val="0"/>
          <w:numId w:val="10"/>
        </w:numPr>
        <w:rPr>
          <w:sz w:val="20"/>
          <w:szCs w:val="20"/>
        </w:rPr>
      </w:pPr>
      <w:r w:rsidRPr="0057279A">
        <w:rPr>
          <w:sz w:val="20"/>
          <w:szCs w:val="20"/>
        </w:rPr>
        <w:t xml:space="preserve">Some recommended mentorship strategies can be found in the </w:t>
      </w:r>
      <w:hyperlink r:id="rId25" w:history="1">
        <w:r w:rsidRPr="0057279A">
          <w:rPr>
            <w:rStyle w:val="Hyperlink"/>
            <w:sz w:val="20"/>
            <w:szCs w:val="20"/>
          </w:rPr>
          <w:t>BHER Mentorship Strategies in WIL Guide</w:t>
        </w:r>
      </w:hyperlink>
    </w:p>
    <w:p w14:paraId="74F532CC" w14:textId="77777777" w:rsidR="000322A8" w:rsidRPr="00FA1C04" w:rsidRDefault="000322A8" w:rsidP="000322A8">
      <w:pPr>
        <w:rPr>
          <w:sz w:val="22"/>
          <w:szCs w:val="22"/>
        </w:rPr>
      </w:pPr>
      <w:r w:rsidRPr="00FA1C04">
        <w:rPr>
          <w:sz w:val="22"/>
          <w:szCs w:val="22"/>
        </w:rPr>
        <w:t> </w:t>
      </w:r>
    </w:p>
    <w:p w14:paraId="0EDAC5B2" w14:textId="77777777" w:rsidR="000322A8" w:rsidRPr="0057279A" w:rsidRDefault="000322A8" w:rsidP="000322A8">
      <w:pPr>
        <w:rPr>
          <w:b/>
          <w:bCs/>
          <w:sz w:val="22"/>
          <w:szCs w:val="22"/>
        </w:rPr>
      </w:pPr>
      <w:r w:rsidRPr="0057279A">
        <w:rPr>
          <w:b/>
          <w:bCs/>
          <w:sz w:val="22"/>
          <w:szCs w:val="22"/>
        </w:rPr>
        <w:t>Student Responsibilities</w:t>
      </w:r>
    </w:p>
    <w:p w14:paraId="3EFB0BC8" w14:textId="77777777" w:rsidR="00807FFD" w:rsidRDefault="000322A8" w:rsidP="000322A8">
      <w:pPr>
        <w:pStyle w:val="ListParagraph"/>
        <w:numPr>
          <w:ilvl w:val="0"/>
          <w:numId w:val="9"/>
        </w:numPr>
        <w:rPr>
          <w:sz w:val="20"/>
          <w:szCs w:val="20"/>
        </w:rPr>
      </w:pPr>
      <w:r w:rsidRPr="0057279A">
        <w:rPr>
          <w:sz w:val="20"/>
          <w:szCs w:val="20"/>
        </w:rPr>
        <w:t>Students are required to set SMART goals that fit with their learning outcomes and your business goals.</w:t>
      </w:r>
    </w:p>
    <w:p w14:paraId="69C6E8B8" w14:textId="568ECA7D" w:rsidR="003E2938" w:rsidRPr="00807FFD" w:rsidRDefault="000322A8" w:rsidP="000322A8">
      <w:pPr>
        <w:pStyle w:val="ListParagraph"/>
        <w:numPr>
          <w:ilvl w:val="0"/>
          <w:numId w:val="9"/>
        </w:numPr>
        <w:rPr>
          <w:sz w:val="20"/>
          <w:szCs w:val="20"/>
        </w:rPr>
      </w:pPr>
      <w:r w:rsidRPr="00807FFD">
        <w:rPr>
          <w:sz w:val="20"/>
          <w:szCs w:val="20"/>
        </w:rPr>
        <w:t xml:space="preserve">Students have received a list of </w:t>
      </w:r>
      <w:hyperlink r:id="rId26" w:history="1">
        <w:r w:rsidRPr="00807FFD">
          <w:rPr>
            <w:rStyle w:val="Hyperlink"/>
            <w:sz w:val="20"/>
            <w:szCs w:val="20"/>
          </w:rPr>
          <w:t>Student Responsibilities and Supports</w:t>
        </w:r>
      </w:hyperlink>
      <w:r w:rsidRPr="00807FFD">
        <w:rPr>
          <w:sz w:val="20"/>
          <w:szCs w:val="20"/>
        </w:rPr>
        <w:t>. It may be useful for you to read and be aware of the information shared with students about health and safety and college expectations.</w:t>
      </w:r>
    </w:p>
    <w:sectPr w:rsidR="003E2938" w:rsidRPr="00807FFD" w:rsidSect="00E36CAB">
      <w:type w:val="continuous"/>
      <w:pgSz w:w="12240" w:h="15840"/>
      <w:pgMar w:top="1296" w:right="1440" w:bottom="1296"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C88DA" w14:textId="77777777" w:rsidR="00F47B8E" w:rsidRDefault="00F47B8E">
      <w:r>
        <w:separator/>
      </w:r>
    </w:p>
  </w:endnote>
  <w:endnote w:type="continuationSeparator" w:id="0">
    <w:p w14:paraId="72FB0CFE" w14:textId="77777777" w:rsidR="00F47B8E" w:rsidRDefault="00F47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9046F" w14:textId="77777777" w:rsidR="0095014B" w:rsidRDefault="0095014B">
    <w:pPr>
      <w:pStyle w:val="Footer"/>
    </w:pPr>
    <w:r>
      <w:rPr>
        <w:noProof/>
      </w:rPr>
      <w:drawing>
        <wp:inline distT="0" distB="0" distL="0" distR="0" wp14:anchorId="31C213CD" wp14:editId="7D7E73C3">
          <wp:extent cx="1784350" cy="234950"/>
          <wp:effectExtent l="0" t="0" r="6350" b="0"/>
          <wp:docPr id="1200368333" name="Picture 1200368333" descr="RRC-Polytech-Horizontal"/>
          <wp:cNvGraphicFramePr/>
          <a:graphic xmlns:a="http://schemas.openxmlformats.org/drawingml/2006/main">
            <a:graphicData uri="http://schemas.openxmlformats.org/drawingml/2006/picture">
              <pic:pic xmlns:pic="http://schemas.openxmlformats.org/drawingml/2006/picture">
                <pic:nvPicPr>
                  <pic:cNvPr id="1" name="Picture 1" descr="RRC-Polytech-Horizontal"/>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4350" cy="23495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6DD21" w14:textId="77777777" w:rsidR="0080724A" w:rsidRPr="00644CB3" w:rsidRDefault="00000000" w:rsidP="0080724A">
    <w:pPr>
      <w:tabs>
        <w:tab w:val="right" w:pos="9360"/>
      </w:tabs>
    </w:pPr>
    <w:sdt>
      <w:sdtPr>
        <w:id w:val="-1552377006"/>
        <w:docPartObj>
          <w:docPartGallery w:val="Page Numbers (Bottom of Page)"/>
          <w:docPartUnique/>
        </w:docPartObj>
      </w:sdtPr>
      <w:sdtEndPr>
        <w:rPr>
          <w:noProof/>
        </w:rPr>
      </w:sdtEndPr>
      <w:sdtContent>
        <w:r w:rsidR="0080724A" w:rsidRPr="00EF3084">
          <w:fldChar w:fldCharType="begin"/>
        </w:r>
        <w:r w:rsidR="0080724A" w:rsidRPr="00EF3084">
          <w:instrText xml:space="preserve"> PAGE   \* MERGEFORMAT </w:instrText>
        </w:r>
        <w:r w:rsidR="0080724A" w:rsidRPr="00EF3084">
          <w:fldChar w:fldCharType="separate"/>
        </w:r>
        <w:r w:rsidR="0080724A">
          <w:t>2</w:t>
        </w:r>
        <w:r w:rsidR="0080724A" w:rsidRPr="00EF3084">
          <w:rPr>
            <w:noProof/>
          </w:rPr>
          <w:fldChar w:fldCharType="end"/>
        </w:r>
        <w:r w:rsidR="0080724A">
          <w:rPr>
            <w:noProof/>
          </w:rPr>
          <w:tab/>
        </w:r>
        <w:r w:rsidR="0080724A" w:rsidRPr="00241E51">
          <w:rPr>
            <w:b/>
            <w:bCs/>
            <w:noProof/>
            <w:color w:val="C00000"/>
          </w:rPr>
          <w:t>rrc.ca</w:t>
        </w:r>
      </w:sdtContent>
    </w:sdt>
  </w:p>
  <w:p w14:paraId="399DFBA7" w14:textId="77777777" w:rsidR="0080724A" w:rsidRDefault="00807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14A8" w14:textId="77777777" w:rsidR="00F47B8E" w:rsidRDefault="00F47B8E">
      <w:r>
        <w:separator/>
      </w:r>
    </w:p>
  </w:footnote>
  <w:footnote w:type="continuationSeparator" w:id="0">
    <w:p w14:paraId="79D50B06" w14:textId="77777777" w:rsidR="00F47B8E" w:rsidRDefault="00F47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EC86" w14:textId="77777777" w:rsidR="0095014B" w:rsidRDefault="0095014B">
    <w:pPr>
      <w:pStyle w:val="Header"/>
    </w:pPr>
    <w:r>
      <w:rPr>
        <w:noProof/>
      </w:rPr>
      <w:drawing>
        <wp:inline distT="0" distB="0" distL="0" distR="0" wp14:anchorId="06662C15" wp14:editId="18B5D1A9">
          <wp:extent cx="1784350" cy="234950"/>
          <wp:effectExtent l="0" t="0" r="6350" b="0"/>
          <wp:docPr id="521972346" name="Picture 521972346" descr="RRC-Polytech-Horizontal"/>
          <wp:cNvGraphicFramePr/>
          <a:graphic xmlns:a="http://schemas.openxmlformats.org/drawingml/2006/main">
            <a:graphicData uri="http://schemas.openxmlformats.org/drawingml/2006/picture">
              <pic:pic xmlns:pic="http://schemas.openxmlformats.org/drawingml/2006/picture">
                <pic:nvPicPr>
                  <pic:cNvPr id="1" name="Picture 1" descr="RRC-Polytech-Horizontal"/>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4350" cy="2349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4FF0" w14:textId="77777777" w:rsidR="00463E3F" w:rsidRDefault="00000000">
    <w:pPr>
      <w:pStyle w:val="Header"/>
    </w:pPr>
    <w:r>
      <w:rPr>
        <w:noProof/>
      </w:rPr>
      <w:pict w14:anchorId="2963AD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9" type="#_x0000_t136" style="position:absolute;margin-left:0;margin-top:0;width:527.85pt;height:131.95pt;rotation:315;z-index:-251658239" wrapcoords="21385 -859 18593 -736 18562 1718 18470 2209 19145 6873 19514 8345 16660 -1350 16538 -859 14512 -736 14482 10432 11751 -245 11260 -1964 10984 -859 10616 -736 9880 8714 7609 491 6995 -1473 6811 -859 5062 -736 5001 -491 5001 8714 2485 123 2086 -1105 1964 -736 338 -859 276 -368 276 14605 368 14850 1749 14973 2301 14482 2700 13377 2976 11659 3130 9450 3314 10186 5155 15095 5216 14973 5891 14850 5983 15218 6014 14605 6044 12764 6198 13377 7210 15218 7302 14973 7977 14850 8100 15095 8039 13991 7701 11045 7456 7364 8836 12764 9849 15832 10033 14850 10186 15218 10462 14850 10800 12395 11045 13377 12058 15218 12150 14973 12856 14973 12273 7118 13162 10677 14789 15464 14973 15218 15464 14850 15525 14605 15525 9082 16660 8591 16936 7486 16660 5277 19698 15218 19790 14973 20526 14850 20557 4173 21017 3314 21262 3559 21477 3191 21508 -368 21385 -859" o:allowincell="f" fillcolor="silver" stroked="f">
          <v:fill opacity=".5"/>
          <v:textpath style="font-family:&quot;Arial Black&quot;;font-size:1pt" string="D R A F 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DB238" w14:textId="77777777" w:rsidR="00B40BB1" w:rsidRPr="00B40BB1" w:rsidRDefault="00B40BB1" w:rsidP="00B40BB1">
    <w:pPr>
      <w:pStyle w:val="Header"/>
    </w:pPr>
    <w:r w:rsidRPr="00B40BB1">
      <w:rPr>
        <w:noProof/>
      </w:rPr>
      <w:drawing>
        <wp:inline distT="0" distB="0" distL="0" distR="0" wp14:anchorId="7004F419" wp14:editId="09155E0B">
          <wp:extent cx="2181225" cy="323850"/>
          <wp:effectExtent l="0" t="0" r="9525" b="0"/>
          <wp:docPr id="320011775" name="Picture 2" descr="RRC-Polytech-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RC-Polytech-Horizo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323850"/>
                  </a:xfrm>
                  <a:prstGeom prst="rect">
                    <a:avLst/>
                  </a:prstGeom>
                  <a:noFill/>
                  <a:ln>
                    <a:noFill/>
                  </a:ln>
                </pic:spPr>
              </pic:pic>
            </a:graphicData>
          </a:graphic>
        </wp:inline>
      </w:drawing>
    </w:r>
  </w:p>
  <w:p w14:paraId="613AD620" w14:textId="77777777" w:rsidR="00B40BB1" w:rsidRDefault="00B40B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7E73" w14:textId="77777777" w:rsidR="00463E3F" w:rsidRDefault="00000000">
    <w:pPr>
      <w:pStyle w:val="Header"/>
      <w:ind w:left="-960"/>
    </w:pPr>
    <w:r>
      <w:rPr>
        <w:noProof/>
      </w:rPr>
      <w:pict w14:anchorId="13C582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8" type="#_x0000_t136" style="position:absolute;left:0;text-align:left;margin-left:0;margin-top:0;width:527.85pt;height:131.95pt;rotation:315;z-index:-251658240" wrapcoords="21385 -859 18593 -736 18562 1718 18470 2209 19145 6873 19514 8345 16660 -1350 16538 -859 14512 -736 14482 10432 11751 -245 11260 -1964 10984 -859 10616 -736 9880 8714 7609 491 6995 -1473 6811 -859 5062 -736 5001 -491 5001 8714 2485 123 2086 -1105 1964 -736 338 -859 276 -368 276 14605 368 14850 1749 14973 2301 14482 2700 13377 2976 11659 3130 9450 3314 10186 5155 15095 5216 14973 5891 14850 5983 15218 6014 14605 6044 12764 6198 13377 7210 15218 7302 14973 7977 14850 8100 15095 8039 13991 7701 11045 7456 7364 8836 12764 9849 15832 10033 14850 10186 15218 10462 14850 10800 12395 11045 13377 12058 15218 12150 14973 12856 14973 12273 7118 13162 10677 14789 15464 14973 15218 15464 14850 15525 14605 15525 9082 16660 8591 16936 7486 16660 5277 19698 15218 19790 14973 20526 14850 20557 4173 21017 3314 21262 3559 21477 3191 21508 -368 21385 -859" o:allowincell="f" fillcolor="silver" stroked="f">
          <v:fill opacity=".5"/>
          <v:textpath style="font-family:&quot;Arial Black&quot;;font-size:1pt" string="D R A F 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854"/>
    <w:multiLevelType w:val="multilevel"/>
    <w:tmpl w:val="6EFAFA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E302BBF"/>
    <w:multiLevelType w:val="multilevel"/>
    <w:tmpl w:val="0B30A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E4D3FC8"/>
    <w:multiLevelType w:val="multilevel"/>
    <w:tmpl w:val="3FA29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51443A8"/>
    <w:multiLevelType w:val="hybridMultilevel"/>
    <w:tmpl w:val="A30209C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4E432927"/>
    <w:multiLevelType w:val="multilevel"/>
    <w:tmpl w:val="CF9C3C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0BC039A"/>
    <w:multiLevelType w:val="multilevel"/>
    <w:tmpl w:val="8B7ECE7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1777F35"/>
    <w:multiLevelType w:val="multilevel"/>
    <w:tmpl w:val="D15EC0FE"/>
    <w:lvl w:ilvl="0">
      <w:start w:val="1"/>
      <w:numFmt w:val="bullet"/>
      <w:lvlText w:val=""/>
      <w:lvlJc w:val="left"/>
      <w:pPr>
        <w:tabs>
          <w:tab w:val="num" w:pos="720"/>
        </w:tabs>
        <w:ind w:left="720" w:hanging="360"/>
      </w:pPr>
      <w:rPr>
        <w:rFonts w:ascii="Symbol" w:hAnsi="Symbol" w:hint="default"/>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5804646"/>
    <w:multiLevelType w:val="multilevel"/>
    <w:tmpl w:val="6EFAFA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3D41224"/>
    <w:multiLevelType w:val="hybridMultilevel"/>
    <w:tmpl w:val="5D3A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15561B"/>
    <w:multiLevelType w:val="hybridMultilevel"/>
    <w:tmpl w:val="81AE7D94"/>
    <w:lvl w:ilvl="0" w:tplc="2BFCD0AE">
      <w:numFmt w:val="bullet"/>
      <w:lvlText w:val=""/>
      <w:lvlJc w:val="left"/>
      <w:pPr>
        <w:ind w:left="840" w:hanging="360"/>
      </w:pPr>
      <w:rPr>
        <w:rFonts w:ascii="Symbol" w:eastAsia="Symbol" w:hAnsi="Symbol" w:cs="Symbol" w:hint="default"/>
        <w:b w:val="0"/>
        <w:bCs w:val="0"/>
        <w:i w:val="0"/>
        <w:iCs w:val="0"/>
        <w:color w:val="000000" w:themeColor="text1"/>
        <w:spacing w:val="0"/>
        <w:w w:val="100"/>
        <w:sz w:val="20"/>
        <w:szCs w:val="20"/>
        <w:lang w:val="en-US" w:eastAsia="en-US" w:bidi="ar-SA"/>
      </w:rPr>
    </w:lvl>
    <w:lvl w:ilvl="1" w:tplc="50960D58">
      <w:numFmt w:val="bullet"/>
      <w:lvlText w:val="•"/>
      <w:lvlJc w:val="left"/>
      <w:pPr>
        <w:ind w:left="1706" w:hanging="360"/>
      </w:pPr>
      <w:rPr>
        <w:rFonts w:hint="default"/>
        <w:lang w:val="en-US" w:eastAsia="en-US" w:bidi="ar-SA"/>
      </w:rPr>
    </w:lvl>
    <w:lvl w:ilvl="2" w:tplc="50F07BA8">
      <w:numFmt w:val="bullet"/>
      <w:lvlText w:val="•"/>
      <w:lvlJc w:val="left"/>
      <w:pPr>
        <w:ind w:left="2572" w:hanging="360"/>
      </w:pPr>
      <w:rPr>
        <w:rFonts w:hint="default"/>
        <w:lang w:val="en-US" w:eastAsia="en-US" w:bidi="ar-SA"/>
      </w:rPr>
    </w:lvl>
    <w:lvl w:ilvl="3" w:tplc="7660C2B4">
      <w:numFmt w:val="bullet"/>
      <w:lvlText w:val="•"/>
      <w:lvlJc w:val="left"/>
      <w:pPr>
        <w:ind w:left="3438" w:hanging="360"/>
      </w:pPr>
      <w:rPr>
        <w:rFonts w:hint="default"/>
        <w:lang w:val="en-US" w:eastAsia="en-US" w:bidi="ar-SA"/>
      </w:rPr>
    </w:lvl>
    <w:lvl w:ilvl="4" w:tplc="1F823840">
      <w:numFmt w:val="bullet"/>
      <w:lvlText w:val="•"/>
      <w:lvlJc w:val="left"/>
      <w:pPr>
        <w:ind w:left="4304" w:hanging="360"/>
      </w:pPr>
      <w:rPr>
        <w:rFonts w:hint="default"/>
        <w:lang w:val="en-US" w:eastAsia="en-US" w:bidi="ar-SA"/>
      </w:rPr>
    </w:lvl>
    <w:lvl w:ilvl="5" w:tplc="649C41F6">
      <w:numFmt w:val="bullet"/>
      <w:lvlText w:val="•"/>
      <w:lvlJc w:val="left"/>
      <w:pPr>
        <w:ind w:left="5170" w:hanging="360"/>
      </w:pPr>
      <w:rPr>
        <w:rFonts w:hint="default"/>
        <w:lang w:val="en-US" w:eastAsia="en-US" w:bidi="ar-SA"/>
      </w:rPr>
    </w:lvl>
    <w:lvl w:ilvl="6" w:tplc="E1C0FD9E">
      <w:numFmt w:val="bullet"/>
      <w:lvlText w:val="•"/>
      <w:lvlJc w:val="left"/>
      <w:pPr>
        <w:ind w:left="6036" w:hanging="360"/>
      </w:pPr>
      <w:rPr>
        <w:rFonts w:hint="default"/>
        <w:lang w:val="en-US" w:eastAsia="en-US" w:bidi="ar-SA"/>
      </w:rPr>
    </w:lvl>
    <w:lvl w:ilvl="7" w:tplc="48321EFE">
      <w:numFmt w:val="bullet"/>
      <w:lvlText w:val="•"/>
      <w:lvlJc w:val="left"/>
      <w:pPr>
        <w:ind w:left="6902" w:hanging="360"/>
      </w:pPr>
      <w:rPr>
        <w:rFonts w:hint="default"/>
        <w:lang w:val="en-US" w:eastAsia="en-US" w:bidi="ar-SA"/>
      </w:rPr>
    </w:lvl>
    <w:lvl w:ilvl="8" w:tplc="3A0C5414">
      <w:numFmt w:val="bullet"/>
      <w:lvlText w:val="•"/>
      <w:lvlJc w:val="left"/>
      <w:pPr>
        <w:ind w:left="7768" w:hanging="360"/>
      </w:pPr>
      <w:rPr>
        <w:rFonts w:hint="default"/>
        <w:lang w:val="en-US" w:eastAsia="en-US" w:bidi="ar-SA"/>
      </w:rPr>
    </w:lvl>
  </w:abstractNum>
  <w:abstractNum w:abstractNumId="10" w15:restartNumberingAfterBreak="0">
    <w:nsid w:val="68C77690"/>
    <w:multiLevelType w:val="hybridMultilevel"/>
    <w:tmpl w:val="98E8A9CA"/>
    <w:lvl w:ilvl="0" w:tplc="D9FAD944">
      <w:start w:val="1"/>
      <w:numFmt w:val="bullet"/>
      <w:pStyle w:val="StyleHeading316pt"/>
      <w:lvlText w:val=""/>
      <w:lvlJc w:val="left"/>
      <w:pPr>
        <w:tabs>
          <w:tab w:val="num" w:pos="216"/>
        </w:tabs>
        <w:ind w:left="216" w:hanging="216"/>
      </w:pPr>
      <w:rPr>
        <w:rFonts w:ascii="Symbol" w:hAnsi="Symbol"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11" w15:restartNumberingAfterBreak="0">
    <w:nsid w:val="76C25262"/>
    <w:multiLevelType w:val="multilevel"/>
    <w:tmpl w:val="5FAA8B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34249253">
    <w:abstractNumId w:val="10"/>
  </w:num>
  <w:num w:numId="2" w16cid:durableId="1400207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0458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3246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67070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45266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7830346">
    <w:abstractNumId w:val="6"/>
  </w:num>
  <w:num w:numId="8" w16cid:durableId="488521026">
    <w:abstractNumId w:val="0"/>
  </w:num>
  <w:num w:numId="9" w16cid:durableId="1002661256">
    <w:abstractNumId w:val="8"/>
  </w:num>
  <w:num w:numId="10" w16cid:durableId="1517576133">
    <w:abstractNumId w:val="5"/>
  </w:num>
  <w:num w:numId="11" w16cid:durableId="1640763387">
    <w:abstractNumId w:val="9"/>
  </w:num>
  <w:num w:numId="12" w16cid:durableId="30535947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CDB"/>
    <w:rsid w:val="000011BB"/>
    <w:rsid w:val="00004DDF"/>
    <w:rsid w:val="000074AB"/>
    <w:rsid w:val="0000771E"/>
    <w:rsid w:val="00013A52"/>
    <w:rsid w:val="00017325"/>
    <w:rsid w:val="000205AA"/>
    <w:rsid w:val="00021390"/>
    <w:rsid w:val="000247F7"/>
    <w:rsid w:val="00024BC9"/>
    <w:rsid w:val="00026B4E"/>
    <w:rsid w:val="000312C9"/>
    <w:rsid w:val="000322A8"/>
    <w:rsid w:val="00041677"/>
    <w:rsid w:val="0004211D"/>
    <w:rsid w:val="00042BE1"/>
    <w:rsid w:val="00043CB1"/>
    <w:rsid w:val="00043F20"/>
    <w:rsid w:val="00044DE3"/>
    <w:rsid w:val="00044FB2"/>
    <w:rsid w:val="00046596"/>
    <w:rsid w:val="0005115D"/>
    <w:rsid w:val="00052B94"/>
    <w:rsid w:val="00052C24"/>
    <w:rsid w:val="0005306D"/>
    <w:rsid w:val="000533B9"/>
    <w:rsid w:val="000542FD"/>
    <w:rsid w:val="00057CAF"/>
    <w:rsid w:val="000623B9"/>
    <w:rsid w:val="0006275D"/>
    <w:rsid w:val="00065A47"/>
    <w:rsid w:val="00066FF3"/>
    <w:rsid w:val="00070383"/>
    <w:rsid w:val="000708D9"/>
    <w:rsid w:val="00071D8B"/>
    <w:rsid w:val="0007286B"/>
    <w:rsid w:val="00072B95"/>
    <w:rsid w:val="00072F5C"/>
    <w:rsid w:val="00083B44"/>
    <w:rsid w:val="00087F94"/>
    <w:rsid w:val="0009183E"/>
    <w:rsid w:val="00091B23"/>
    <w:rsid w:val="00092576"/>
    <w:rsid w:val="000A2B55"/>
    <w:rsid w:val="000A6E1F"/>
    <w:rsid w:val="000B027B"/>
    <w:rsid w:val="000B0802"/>
    <w:rsid w:val="000B25FD"/>
    <w:rsid w:val="000B29D3"/>
    <w:rsid w:val="000B55B2"/>
    <w:rsid w:val="000B6890"/>
    <w:rsid w:val="000B7A3B"/>
    <w:rsid w:val="000B7A95"/>
    <w:rsid w:val="000C00D2"/>
    <w:rsid w:val="000C0175"/>
    <w:rsid w:val="000C0391"/>
    <w:rsid w:val="000C0A5B"/>
    <w:rsid w:val="000C45AE"/>
    <w:rsid w:val="000C6B56"/>
    <w:rsid w:val="000D1BEE"/>
    <w:rsid w:val="000D2D60"/>
    <w:rsid w:val="000D6194"/>
    <w:rsid w:val="000E1046"/>
    <w:rsid w:val="000E2B70"/>
    <w:rsid w:val="000E4D8C"/>
    <w:rsid w:val="000E6B51"/>
    <w:rsid w:val="000F0F62"/>
    <w:rsid w:val="000F1531"/>
    <w:rsid w:val="000F25C1"/>
    <w:rsid w:val="00100738"/>
    <w:rsid w:val="00101EE6"/>
    <w:rsid w:val="00102FBC"/>
    <w:rsid w:val="00104B26"/>
    <w:rsid w:val="00105E7E"/>
    <w:rsid w:val="00106753"/>
    <w:rsid w:val="001116EB"/>
    <w:rsid w:val="00123A4D"/>
    <w:rsid w:val="00123A6C"/>
    <w:rsid w:val="00125150"/>
    <w:rsid w:val="0012702A"/>
    <w:rsid w:val="0013117C"/>
    <w:rsid w:val="00135C0A"/>
    <w:rsid w:val="00137B19"/>
    <w:rsid w:val="00142A87"/>
    <w:rsid w:val="0014728E"/>
    <w:rsid w:val="00152B4E"/>
    <w:rsid w:val="00160F27"/>
    <w:rsid w:val="001614A6"/>
    <w:rsid w:val="00162A4A"/>
    <w:rsid w:val="00164E85"/>
    <w:rsid w:val="00167627"/>
    <w:rsid w:val="00173F9A"/>
    <w:rsid w:val="001741B4"/>
    <w:rsid w:val="001820CD"/>
    <w:rsid w:val="00184C1A"/>
    <w:rsid w:val="0019075C"/>
    <w:rsid w:val="00191058"/>
    <w:rsid w:val="0019215E"/>
    <w:rsid w:val="00195189"/>
    <w:rsid w:val="001A28F1"/>
    <w:rsid w:val="001A29B9"/>
    <w:rsid w:val="001A3085"/>
    <w:rsid w:val="001A379B"/>
    <w:rsid w:val="001A5B1C"/>
    <w:rsid w:val="001B08B7"/>
    <w:rsid w:val="001B5CDB"/>
    <w:rsid w:val="001B63D6"/>
    <w:rsid w:val="001B6643"/>
    <w:rsid w:val="001C0B97"/>
    <w:rsid w:val="001D10C9"/>
    <w:rsid w:val="001D2583"/>
    <w:rsid w:val="001D3FF8"/>
    <w:rsid w:val="001D624E"/>
    <w:rsid w:val="001E091E"/>
    <w:rsid w:val="001E23E1"/>
    <w:rsid w:val="001E3274"/>
    <w:rsid w:val="001E46C3"/>
    <w:rsid w:val="001F10D7"/>
    <w:rsid w:val="001F4F63"/>
    <w:rsid w:val="00202D23"/>
    <w:rsid w:val="00204813"/>
    <w:rsid w:val="00211897"/>
    <w:rsid w:val="00211937"/>
    <w:rsid w:val="00216184"/>
    <w:rsid w:val="00221DD0"/>
    <w:rsid w:val="00225D13"/>
    <w:rsid w:val="0023092D"/>
    <w:rsid w:val="00233C97"/>
    <w:rsid w:val="00234158"/>
    <w:rsid w:val="00235589"/>
    <w:rsid w:val="0023788F"/>
    <w:rsid w:val="002471C0"/>
    <w:rsid w:val="00252489"/>
    <w:rsid w:val="002530B8"/>
    <w:rsid w:val="00255251"/>
    <w:rsid w:val="002554C2"/>
    <w:rsid w:val="00257671"/>
    <w:rsid w:val="00260D9F"/>
    <w:rsid w:val="00262D9D"/>
    <w:rsid w:val="0026658F"/>
    <w:rsid w:val="0027030A"/>
    <w:rsid w:val="00273A6D"/>
    <w:rsid w:val="00275D89"/>
    <w:rsid w:val="002769FE"/>
    <w:rsid w:val="00286BF1"/>
    <w:rsid w:val="00292EB3"/>
    <w:rsid w:val="002936E0"/>
    <w:rsid w:val="002944A8"/>
    <w:rsid w:val="00294852"/>
    <w:rsid w:val="002A35F0"/>
    <w:rsid w:val="002A631E"/>
    <w:rsid w:val="002A6C21"/>
    <w:rsid w:val="002B17A3"/>
    <w:rsid w:val="002B5862"/>
    <w:rsid w:val="002B78ED"/>
    <w:rsid w:val="002C1DFF"/>
    <w:rsid w:val="002C5F4A"/>
    <w:rsid w:val="002D7994"/>
    <w:rsid w:val="002E080B"/>
    <w:rsid w:val="002E5584"/>
    <w:rsid w:val="002E76D0"/>
    <w:rsid w:val="002F6B57"/>
    <w:rsid w:val="002F7DEE"/>
    <w:rsid w:val="00301740"/>
    <w:rsid w:val="00312367"/>
    <w:rsid w:val="003152D7"/>
    <w:rsid w:val="003169DB"/>
    <w:rsid w:val="00316C4D"/>
    <w:rsid w:val="00317663"/>
    <w:rsid w:val="0032254E"/>
    <w:rsid w:val="00323731"/>
    <w:rsid w:val="00325B65"/>
    <w:rsid w:val="00327C2F"/>
    <w:rsid w:val="00327C9A"/>
    <w:rsid w:val="00327EEE"/>
    <w:rsid w:val="00332987"/>
    <w:rsid w:val="0033319B"/>
    <w:rsid w:val="00333763"/>
    <w:rsid w:val="0033735B"/>
    <w:rsid w:val="0033777D"/>
    <w:rsid w:val="00340FC2"/>
    <w:rsid w:val="0034274D"/>
    <w:rsid w:val="0035279C"/>
    <w:rsid w:val="00352A9B"/>
    <w:rsid w:val="003540F5"/>
    <w:rsid w:val="00357275"/>
    <w:rsid w:val="00357D04"/>
    <w:rsid w:val="00360754"/>
    <w:rsid w:val="003619CD"/>
    <w:rsid w:val="00362B23"/>
    <w:rsid w:val="003642C0"/>
    <w:rsid w:val="003670BB"/>
    <w:rsid w:val="0038015E"/>
    <w:rsid w:val="00387BD6"/>
    <w:rsid w:val="00397F22"/>
    <w:rsid w:val="003A0C20"/>
    <w:rsid w:val="003A4C16"/>
    <w:rsid w:val="003B1388"/>
    <w:rsid w:val="003B1D2D"/>
    <w:rsid w:val="003B2276"/>
    <w:rsid w:val="003B3FCA"/>
    <w:rsid w:val="003C0BCF"/>
    <w:rsid w:val="003D136C"/>
    <w:rsid w:val="003D1BDA"/>
    <w:rsid w:val="003D3CE4"/>
    <w:rsid w:val="003D466C"/>
    <w:rsid w:val="003E157D"/>
    <w:rsid w:val="003E2213"/>
    <w:rsid w:val="003E2938"/>
    <w:rsid w:val="003E4A37"/>
    <w:rsid w:val="003E4F21"/>
    <w:rsid w:val="003E699C"/>
    <w:rsid w:val="003E700B"/>
    <w:rsid w:val="003F2796"/>
    <w:rsid w:val="003F40B5"/>
    <w:rsid w:val="003F5719"/>
    <w:rsid w:val="004039DC"/>
    <w:rsid w:val="00406328"/>
    <w:rsid w:val="00406CC6"/>
    <w:rsid w:val="00410E0D"/>
    <w:rsid w:val="00411EC8"/>
    <w:rsid w:val="00412DE9"/>
    <w:rsid w:val="00416A33"/>
    <w:rsid w:val="00421D0D"/>
    <w:rsid w:val="004254C6"/>
    <w:rsid w:val="00426140"/>
    <w:rsid w:val="0042720A"/>
    <w:rsid w:val="00427E50"/>
    <w:rsid w:val="00431657"/>
    <w:rsid w:val="0043590F"/>
    <w:rsid w:val="00443999"/>
    <w:rsid w:val="00443DEB"/>
    <w:rsid w:val="00447523"/>
    <w:rsid w:val="00447A83"/>
    <w:rsid w:val="00455D09"/>
    <w:rsid w:val="004564F7"/>
    <w:rsid w:val="00457EBC"/>
    <w:rsid w:val="00462600"/>
    <w:rsid w:val="00462BFC"/>
    <w:rsid w:val="00463E3F"/>
    <w:rsid w:val="0046790A"/>
    <w:rsid w:val="004713FB"/>
    <w:rsid w:val="0047233D"/>
    <w:rsid w:val="00472C86"/>
    <w:rsid w:val="00473B2B"/>
    <w:rsid w:val="0047527B"/>
    <w:rsid w:val="0047533A"/>
    <w:rsid w:val="00475791"/>
    <w:rsid w:val="00475BBE"/>
    <w:rsid w:val="004772FF"/>
    <w:rsid w:val="00482043"/>
    <w:rsid w:val="00482507"/>
    <w:rsid w:val="0048460A"/>
    <w:rsid w:val="00485065"/>
    <w:rsid w:val="00487491"/>
    <w:rsid w:val="004918A5"/>
    <w:rsid w:val="0049393E"/>
    <w:rsid w:val="004960CB"/>
    <w:rsid w:val="004A3579"/>
    <w:rsid w:val="004B1B4A"/>
    <w:rsid w:val="004B1C04"/>
    <w:rsid w:val="004B4D0A"/>
    <w:rsid w:val="004B4E3C"/>
    <w:rsid w:val="004B528F"/>
    <w:rsid w:val="004B544C"/>
    <w:rsid w:val="004B65E6"/>
    <w:rsid w:val="004B729C"/>
    <w:rsid w:val="004C07E9"/>
    <w:rsid w:val="004C1923"/>
    <w:rsid w:val="004C288C"/>
    <w:rsid w:val="004C33AF"/>
    <w:rsid w:val="004C466D"/>
    <w:rsid w:val="004D467A"/>
    <w:rsid w:val="004D5DC4"/>
    <w:rsid w:val="004E027B"/>
    <w:rsid w:val="004E1AD7"/>
    <w:rsid w:val="004E5182"/>
    <w:rsid w:val="004F0466"/>
    <w:rsid w:val="005052A7"/>
    <w:rsid w:val="0050593A"/>
    <w:rsid w:val="00507E3D"/>
    <w:rsid w:val="00511DAF"/>
    <w:rsid w:val="00516154"/>
    <w:rsid w:val="005212C1"/>
    <w:rsid w:val="00521F70"/>
    <w:rsid w:val="00526AD4"/>
    <w:rsid w:val="00526CB1"/>
    <w:rsid w:val="00531142"/>
    <w:rsid w:val="00534201"/>
    <w:rsid w:val="00534C48"/>
    <w:rsid w:val="00536929"/>
    <w:rsid w:val="00541ADD"/>
    <w:rsid w:val="00542447"/>
    <w:rsid w:val="00545675"/>
    <w:rsid w:val="005526E4"/>
    <w:rsid w:val="005547D0"/>
    <w:rsid w:val="00554F08"/>
    <w:rsid w:val="00555A90"/>
    <w:rsid w:val="00556126"/>
    <w:rsid w:val="005573B4"/>
    <w:rsid w:val="0055796D"/>
    <w:rsid w:val="00564543"/>
    <w:rsid w:val="00566001"/>
    <w:rsid w:val="005675F3"/>
    <w:rsid w:val="0056780D"/>
    <w:rsid w:val="00567F1D"/>
    <w:rsid w:val="005735F9"/>
    <w:rsid w:val="005765E1"/>
    <w:rsid w:val="005804FE"/>
    <w:rsid w:val="00580F90"/>
    <w:rsid w:val="005841B8"/>
    <w:rsid w:val="005870EF"/>
    <w:rsid w:val="00590188"/>
    <w:rsid w:val="005926E6"/>
    <w:rsid w:val="005A0511"/>
    <w:rsid w:val="005A08DF"/>
    <w:rsid w:val="005A1D9F"/>
    <w:rsid w:val="005B00C5"/>
    <w:rsid w:val="005B2E3A"/>
    <w:rsid w:val="005B6398"/>
    <w:rsid w:val="005C1146"/>
    <w:rsid w:val="005C18F1"/>
    <w:rsid w:val="005C2E76"/>
    <w:rsid w:val="005C3A77"/>
    <w:rsid w:val="005D16AE"/>
    <w:rsid w:val="005D172F"/>
    <w:rsid w:val="005D1AF1"/>
    <w:rsid w:val="005D341B"/>
    <w:rsid w:val="005E476A"/>
    <w:rsid w:val="005E510B"/>
    <w:rsid w:val="005F18D0"/>
    <w:rsid w:val="005F1EF4"/>
    <w:rsid w:val="005F2A8F"/>
    <w:rsid w:val="005F5DF7"/>
    <w:rsid w:val="00600839"/>
    <w:rsid w:val="00603307"/>
    <w:rsid w:val="00605A7D"/>
    <w:rsid w:val="00611355"/>
    <w:rsid w:val="00611D4F"/>
    <w:rsid w:val="00617A9F"/>
    <w:rsid w:val="00630AF7"/>
    <w:rsid w:val="00631627"/>
    <w:rsid w:val="006334C1"/>
    <w:rsid w:val="006340AA"/>
    <w:rsid w:val="00634C2D"/>
    <w:rsid w:val="00637219"/>
    <w:rsid w:val="00637E4D"/>
    <w:rsid w:val="00641788"/>
    <w:rsid w:val="00641B5E"/>
    <w:rsid w:val="00660EB9"/>
    <w:rsid w:val="0066545F"/>
    <w:rsid w:val="006661B8"/>
    <w:rsid w:val="006678D1"/>
    <w:rsid w:val="0067177B"/>
    <w:rsid w:val="00671D9F"/>
    <w:rsid w:val="006749CC"/>
    <w:rsid w:val="00676406"/>
    <w:rsid w:val="0067640D"/>
    <w:rsid w:val="00676E5E"/>
    <w:rsid w:val="00681E5F"/>
    <w:rsid w:val="00686126"/>
    <w:rsid w:val="006938F0"/>
    <w:rsid w:val="0069460A"/>
    <w:rsid w:val="00695D7B"/>
    <w:rsid w:val="006A1CD2"/>
    <w:rsid w:val="006A7E2C"/>
    <w:rsid w:val="006B2697"/>
    <w:rsid w:val="006B3C1A"/>
    <w:rsid w:val="006C140F"/>
    <w:rsid w:val="006C6F17"/>
    <w:rsid w:val="006D16F8"/>
    <w:rsid w:val="006D4895"/>
    <w:rsid w:val="006E308B"/>
    <w:rsid w:val="006E7AB6"/>
    <w:rsid w:val="006E7CDA"/>
    <w:rsid w:val="006F18B7"/>
    <w:rsid w:val="006F63A3"/>
    <w:rsid w:val="006F6F2C"/>
    <w:rsid w:val="007035CC"/>
    <w:rsid w:val="0070454B"/>
    <w:rsid w:val="007062B5"/>
    <w:rsid w:val="0071035E"/>
    <w:rsid w:val="00711A7A"/>
    <w:rsid w:val="00713FC5"/>
    <w:rsid w:val="007203B9"/>
    <w:rsid w:val="007206BC"/>
    <w:rsid w:val="00722F37"/>
    <w:rsid w:val="00723B33"/>
    <w:rsid w:val="00723D7E"/>
    <w:rsid w:val="0072450D"/>
    <w:rsid w:val="00726067"/>
    <w:rsid w:val="00726181"/>
    <w:rsid w:val="00732B60"/>
    <w:rsid w:val="00741F26"/>
    <w:rsid w:val="00743432"/>
    <w:rsid w:val="007441A6"/>
    <w:rsid w:val="00745484"/>
    <w:rsid w:val="00745541"/>
    <w:rsid w:val="00745E4E"/>
    <w:rsid w:val="00747A99"/>
    <w:rsid w:val="00751CB6"/>
    <w:rsid w:val="00753BF2"/>
    <w:rsid w:val="00754920"/>
    <w:rsid w:val="007558F2"/>
    <w:rsid w:val="00767A85"/>
    <w:rsid w:val="00773331"/>
    <w:rsid w:val="00774304"/>
    <w:rsid w:val="00777907"/>
    <w:rsid w:val="00780DDA"/>
    <w:rsid w:val="00785AE7"/>
    <w:rsid w:val="0079297A"/>
    <w:rsid w:val="00796674"/>
    <w:rsid w:val="00797B10"/>
    <w:rsid w:val="00797DB1"/>
    <w:rsid w:val="007A5A3A"/>
    <w:rsid w:val="007A7644"/>
    <w:rsid w:val="007B2805"/>
    <w:rsid w:val="007B2AB3"/>
    <w:rsid w:val="007B4F31"/>
    <w:rsid w:val="007B5AF4"/>
    <w:rsid w:val="007C3A9B"/>
    <w:rsid w:val="007C611E"/>
    <w:rsid w:val="007D40D2"/>
    <w:rsid w:val="007D6936"/>
    <w:rsid w:val="007E6B90"/>
    <w:rsid w:val="007F56B6"/>
    <w:rsid w:val="007F6EB6"/>
    <w:rsid w:val="007F7E07"/>
    <w:rsid w:val="0080669F"/>
    <w:rsid w:val="0080724A"/>
    <w:rsid w:val="00807FFD"/>
    <w:rsid w:val="0081705C"/>
    <w:rsid w:val="00822DC8"/>
    <w:rsid w:val="0082322C"/>
    <w:rsid w:val="00827A7B"/>
    <w:rsid w:val="00831571"/>
    <w:rsid w:val="008346F9"/>
    <w:rsid w:val="0083514E"/>
    <w:rsid w:val="00837EA8"/>
    <w:rsid w:val="008412AC"/>
    <w:rsid w:val="008413FD"/>
    <w:rsid w:val="00844190"/>
    <w:rsid w:val="0084424A"/>
    <w:rsid w:val="00844B1D"/>
    <w:rsid w:val="008507D7"/>
    <w:rsid w:val="00850E2C"/>
    <w:rsid w:val="008515EA"/>
    <w:rsid w:val="00851DA6"/>
    <w:rsid w:val="008567A6"/>
    <w:rsid w:val="00856B57"/>
    <w:rsid w:val="00856D41"/>
    <w:rsid w:val="0086264F"/>
    <w:rsid w:val="00865472"/>
    <w:rsid w:val="008718F5"/>
    <w:rsid w:val="008728FF"/>
    <w:rsid w:val="00872CE5"/>
    <w:rsid w:val="00876626"/>
    <w:rsid w:val="00881081"/>
    <w:rsid w:val="00886010"/>
    <w:rsid w:val="00887379"/>
    <w:rsid w:val="00891417"/>
    <w:rsid w:val="00895BCF"/>
    <w:rsid w:val="008A3D8C"/>
    <w:rsid w:val="008A5DA0"/>
    <w:rsid w:val="008B2442"/>
    <w:rsid w:val="008B346A"/>
    <w:rsid w:val="008B6B9D"/>
    <w:rsid w:val="008B7A81"/>
    <w:rsid w:val="008C1128"/>
    <w:rsid w:val="008C4F7C"/>
    <w:rsid w:val="008C6151"/>
    <w:rsid w:val="008C7A2A"/>
    <w:rsid w:val="008D0C2D"/>
    <w:rsid w:val="008D0F6F"/>
    <w:rsid w:val="008D1A92"/>
    <w:rsid w:val="008D4AA9"/>
    <w:rsid w:val="008E644C"/>
    <w:rsid w:val="008E74F1"/>
    <w:rsid w:val="008F09F6"/>
    <w:rsid w:val="008F16D5"/>
    <w:rsid w:val="008F18E0"/>
    <w:rsid w:val="008F21AD"/>
    <w:rsid w:val="008F332A"/>
    <w:rsid w:val="008F5DFF"/>
    <w:rsid w:val="00903652"/>
    <w:rsid w:val="00903BCD"/>
    <w:rsid w:val="00915C59"/>
    <w:rsid w:val="009206C3"/>
    <w:rsid w:val="00920837"/>
    <w:rsid w:val="00921158"/>
    <w:rsid w:val="00923AFF"/>
    <w:rsid w:val="00924459"/>
    <w:rsid w:val="00930C95"/>
    <w:rsid w:val="00933F36"/>
    <w:rsid w:val="00943D84"/>
    <w:rsid w:val="0095014B"/>
    <w:rsid w:val="00950BCC"/>
    <w:rsid w:val="009515D0"/>
    <w:rsid w:val="009550A0"/>
    <w:rsid w:val="00961819"/>
    <w:rsid w:val="00965326"/>
    <w:rsid w:val="009702F0"/>
    <w:rsid w:val="0097319F"/>
    <w:rsid w:val="00974E6F"/>
    <w:rsid w:val="00977916"/>
    <w:rsid w:val="00977A64"/>
    <w:rsid w:val="00986D42"/>
    <w:rsid w:val="0098793C"/>
    <w:rsid w:val="00991F00"/>
    <w:rsid w:val="009923DD"/>
    <w:rsid w:val="00993146"/>
    <w:rsid w:val="009947DD"/>
    <w:rsid w:val="009A127A"/>
    <w:rsid w:val="009A552D"/>
    <w:rsid w:val="009A6721"/>
    <w:rsid w:val="009B07AA"/>
    <w:rsid w:val="009B2352"/>
    <w:rsid w:val="009C055B"/>
    <w:rsid w:val="009C0F71"/>
    <w:rsid w:val="009C51D0"/>
    <w:rsid w:val="009C6579"/>
    <w:rsid w:val="009D2B8B"/>
    <w:rsid w:val="009D3B6D"/>
    <w:rsid w:val="009D4F0A"/>
    <w:rsid w:val="009E2351"/>
    <w:rsid w:val="009E37C7"/>
    <w:rsid w:val="009E7A50"/>
    <w:rsid w:val="009F031B"/>
    <w:rsid w:val="009F0C8A"/>
    <w:rsid w:val="009F1892"/>
    <w:rsid w:val="009F54F2"/>
    <w:rsid w:val="00A01279"/>
    <w:rsid w:val="00A01B36"/>
    <w:rsid w:val="00A164B0"/>
    <w:rsid w:val="00A179B5"/>
    <w:rsid w:val="00A22CCB"/>
    <w:rsid w:val="00A23638"/>
    <w:rsid w:val="00A31A02"/>
    <w:rsid w:val="00A324A3"/>
    <w:rsid w:val="00A345B1"/>
    <w:rsid w:val="00A3557C"/>
    <w:rsid w:val="00A36DA1"/>
    <w:rsid w:val="00A36DE6"/>
    <w:rsid w:val="00A37F46"/>
    <w:rsid w:val="00A40FED"/>
    <w:rsid w:val="00A41AF2"/>
    <w:rsid w:val="00A429FA"/>
    <w:rsid w:val="00A43381"/>
    <w:rsid w:val="00A46960"/>
    <w:rsid w:val="00A500AA"/>
    <w:rsid w:val="00A51D1A"/>
    <w:rsid w:val="00A51F28"/>
    <w:rsid w:val="00A577C7"/>
    <w:rsid w:val="00A57BEB"/>
    <w:rsid w:val="00A61544"/>
    <w:rsid w:val="00A66AB1"/>
    <w:rsid w:val="00A703D4"/>
    <w:rsid w:val="00A74640"/>
    <w:rsid w:val="00A75536"/>
    <w:rsid w:val="00A77889"/>
    <w:rsid w:val="00A85AFE"/>
    <w:rsid w:val="00A91C95"/>
    <w:rsid w:val="00A96D47"/>
    <w:rsid w:val="00A97054"/>
    <w:rsid w:val="00A97270"/>
    <w:rsid w:val="00A97A78"/>
    <w:rsid w:val="00AA329A"/>
    <w:rsid w:val="00AA35EF"/>
    <w:rsid w:val="00AA5E7D"/>
    <w:rsid w:val="00AA6414"/>
    <w:rsid w:val="00AA73B0"/>
    <w:rsid w:val="00AA7B78"/>
    <w:rsid w:val="00AA7E87"/>
    <w:rsid w:val="00AA7FBA"/>
    <w:rsid w:val="00AB2C48"/>
    <w:rsid w:val="00AB3079"/>
    <w:rsid w:val="00AB5B5E"/>
    <w:rsid w:val="00AB601F"/>
    <w:rsid w:val="00AB686C"/>
    <w:rsid w:val="00AC6719"/>
    <w:rsid w:val="00AC7C46"/>
    <w:rsid w:val="00AD30B5"/>
    <w:rsid w:val="00AE103C"/>
    <w:rsid w:val="00AE192E"/>
    <w:rsid w:val="00AE489D"/>
    <w:rsid w:val="00AE4E18"/>
    <w:rsid w:val="00AE606B"/>
    <w:rsid w:val="00AF06CE"/>
    <w:rsid w:val="00AF0C1D"/>
    <w:rsid w:val="00AF0F6A"/>
    <w:rsid w:val="00AF6C90"/>
    <w:rsid w:val="00AF6F3A"/>
    <w:rsid w:val="00AF7177"/>
    <w:rsid w:val="00B00D6D"/>
    <w:rsid w:val="00B0134F"/>
    <w:rsid w:val="00B01B6A"/>
    <w:rsid w:val="00B12383"/>
    <w:rsid w:val="00B14172"/>
    <w:rsid w:val="00B21CB0"/>
    <w:rsid w:val="00B21E7E"/>
    <w:rsid w:val="00B24081"/>
    <w:rsid w:val="00B24306"/>
    <w:rsid w:val="00B26011"/>
    <w:rsid w:val="00B26F04"/>
    <w:rsid w:val="00B35E01"/>
    <w:rsid w:val="00B3623F"/>
    <w:rsid w:val="00B37008"/>
    <w:rsid w:val="00B40BB1"/>
    <w:rsid w:val="00B41D27"/>
    <w:rsid w:val="00B41E2D"/>
    <w:rsid w:val="00B54E39"/>
    <w:rsid w:val="00B54EC8"/>
    <w:rsid w:val="00B56A5D"/>
    <w:rsid w:val="00B56C41"/>
    <w:rsid w:val="00B62FA2"/>
    <w:rsid w:val="00B6389F"/>
    <w:rsid w:val="00B70547"/>
    <w:rsid w:val="00B7055B"/>
    <w:rsid w:val="00B72B70"/>
    <w:rsid w:val="00B7551F"/>
    <w:rsid w:val="00B765D1"/>
    <w:rsid w:val="00B81276"/>
    <w:rsid w:val="00B83A23"/>
    <w:rsid w:val="00B84CD6"/>
    <w:rsid w:val="00B875A3"/>
    <w:rsid w:val="00B87908"/>
    <w:rsid w:val="00B90627"/>
    <w:rsid w:val="00B963F3"/>
    <w:rsid w:val="00B97210"/>
    <w:rsid w:val="00B975A9"/>
    <w:rsid w:val="00BA2022"/>
    <w:rsid w:val="00BA290E"/>
    <w:rsid w:val="00BA398D"/>
    <w:rsid w:val="00BA39F7"/>
    <w:rsid w:val="00BA4776"/>
    <w:rsid w:val="00BA5863"/>
    <w:rsid w:val="00BA7BB4"/>
    <w:rsid w:val="00BB08B2"/>
    <w:rsid w:val="00BB4BF2"/>
    <w:rsid w:val="00BB5960"/>
    <w:rsid w:val="00BC483F"/>
    <w:rsid w:val="00BC5173"/>
    <w:rsid w:val="00BC5EDB"/>
    <w:rsid w:val="00BD07EB"/>
    <w:rsid w:val="00BD1005"/>
    <w:rsid w:val="00BD1246"/>
    <w:rsid w:val="00BE0D4A"/>
    <w:rsid w:val="00BE43CC"/>
    <w:rsid w:val="00BE5550"/>
    <w:rsid w:val="00BE7D1D"/>
    <w:rsid w:val="00BF09A9"/>
    <w:rsid w:val="00BF1CF6"/>
    <w:rsid w:val="00BF3996"/>
    <w:rsid w:val="00C00246"/>
    <w:rsid w:val="00C0406B"/>
    <w:rsid w:val="00C1139C"/>
    <w:rsid w:val="00C13D55"/>
    <w:rsid w:val="00C15D85"/>
    <w:rsid w:val="00C17565"/>
    <w:rsid w:val="00C20EA8"/>
    <w:rsid w:val="00C22C18"/>
    <w:rsid w:val="00C25813"/>
    <w:rsid w:val="00C26CE7"/>
    <w:rsid w:val="00C26D27"/>
    <w:rsid w:val="00C26FF4"/>
    <w:rsid w:val="00C270F4"/>
    <w:rsid w:val="00C3400C"/>
    <w:rsid w:val="00C34808"/>
    <w:rsid w:val="00C34A55"/>
    <w:rsid w:val="00C427E6"/>
    <w:rsid w:val="00C43097"/>
    <w:rsid w:val="00C43BEF"/>
    <w:rsid w:val="00C44024"/>
    <w:rsid w:val="00C5126D"/>
    <w:rsid w:val="00C52037"/>
    <w:rsid w:val="00C55D5D"/>
    <w:rsid w:val="00C6094A"/>
    <w:rsid w:val="00C6416C"/>
    <w:rsid w:val="00C71650"/>
    <w:rsid w:val="00C77E84"/>
    <w:rsid w:val="00C80E00"/>
    <w:rsid w:val="00C83090"/>
    <w:rsid w:val="00C92000"/>
    <w:rsid w:val="00CA041E"/>
    <w:rsid w:val="00CA3228"/>
    <w:rsid w:val="00CA3E90"/>
    <w:rsid w:val="00CA5D60"/>
    <w:rsid w:val="00CB1331"/>
    <w:rsid w:val="00CB42F6"/>
    <w:rsid w:val="00CB5DE5"/>
    <w:rsid w:val="00CB6441"/>
    <w:rsid w:val="00CB6A02"/>
    <w:rsid w:val="00CB6A46"/>
    <w:rsid w:val="00CB73F7"/>
    <w:rsid w:val="00CC2176"/>
    <w:rsid w:val="00CC47E0"/>
    <w:rsid w:val="00CC57C5"/>
    <w:rsid w:val="00CC59CF"/>
    <w:rsid w:val="00CD0C29"/>
    <w:rsid w:val="00CD27A1"/>
    <w:rsid w:val="00CD518E"/>
    <w:rsid w:val="00CD5979"/>
    <w:rsid w:val="00CD7073"/>
    <w:rsid w:val="00CD7156"/>
    <w:rsid w:val="00D001B5"/>
    <w:rsid w:val="00D01A17"/>
    <w:rsid w:val="00D022A6"/>
    <w:rsid w:val="00D0353C"/>
    <w:rsid w:val="00D05D8B"/>
    <w:rsid w:val="00D07E26"/>
    <w:rsid w:val="00D1559D"/>
    <w:rsid w:val="00D1607A"/>
    <w:rsid w:val="00D208FD"/>
    <w:rsid w:val="00D21172"/>
    <w:rsid w:val="00D2125D"/>
    <w:rsid w:val="00D21CEE"/>
    <w:rsid w:val="00D22520"/>
    <w:rsid w:val="00D26E35"/>
    <w:rsid w:val="00D34620"/>
    <w:rsid w:val="00D36599"/>
    <w:rsid w:val="00D40620"/>
    <w:rsid w:val="00D4209F"/>
    <w:rsid w:val="00D42A8C"/>
    <w:rsid w:val="00D4791B"/>
    <w:rsid w:val="00D517A2"/>
    <w:rsid w:val="00D51F1D"/>
    <w:rsid w:val="00D53172"/>
    <w:rsid w:val="00D62EBA"/>
    <w:rsid w:val="00D64539"/>
    <w:rsid w:val="00D66C2C"/>
    <w:rsid w:val="00D72BD8"/>
    <w:rsid w:val="00D77B93"/>
    <w:rsid w:val="00D808F8"/>
    <w:rsid w:val="00D82159"/>
    <w:rsid w:val="00D82EBD"/>
    <w:rsid w:val="00D83A17"/>
    <w:rsid w:val="00D8509A"/>
    <w:rsid w:val="00D8573B"/>
    <w:rsid w:val="00D85CB8"/>
    <w:rsid w:val="00D87A08"/>
    <w:rsid w:val="00D92C81"/>
    <w:rsid w:val="00DA1989"/>
    <w:rsid w:val="00DA1DA0"/>
    <w:rsid w:val="00DA254E"/>
    <w:rsid w:val="00DA32C8"/>
    <w:rsid w:val="00DA4941"/>
    <w:rsid w:val="00DB365E"/>
    <w:rsid w:val="00DB5215"/>
    <w:rsid w:val="00DB5612"/>
    <w:rsid w:val="00DC0B29"/>
    <w:rsid w:val="00DC17CA"/>
    <w:rsid w:val="00DD0C70"/>
    <w:rsid w:val="00DD1140"/>
    <w:rsid w:val="00DD2952"/>
    <w:rsid w:val="00DD6827"/>
    <w:rsid w:val="00DD7559"/>
    <w:rsid w:val="00DE154E"/>
    <w:rsid w:val="00DE28DB"/>
    <w:rsid w:val="00DE3CB3"/>
    <w:rsid w:val="00DE54E9"/>
    <w:rsid w:val="00DE5C2A"/>
    <w:rsid w:val="00DE67A2"/>
    <w:rsid w:val="00DE7AD0"/>
    <w:rsid w:val="00DF478C"/>
    <w:rsid w:val="00DF4A05"/>
    <w:rsid w:val="00DF6064"/>
    <w:rsid w:val="00E00C0B"/>
    <w:rsid w:val="00E06DEB"/>
    <w:rsid w:val="00E0716B"/>
    <w:rsid w:val="00E13C3B"/>
    <w:rsid w:val="00E14CAD"/>
    <w:rsid w:val="00E17BA0"/>
    <w:rsid w:val="00E27D63"/>
    <w:rsid w:val="00E348E3"/>
    <w:rsid w:val="00E36B2F"/>
    <w:rsid w:val="00E36CAB"/>
    <w:rsid w:val="00E41D4D"/>
    <w:rsid w:val="00E42329"/>
    <w:rsid w:val="00E566B0"/>
    <w:rsid w:val="00E5678E"/>
    <w:rsid w:val="00E56EAE"/>
    <w:rsid w:val="00E60A58"/>
    <w:rsid w:val="00E66D0D"/>
    <w:rsid w:val="00E67694"/>
    <w:rsid w:val="00E705D0"/>
    <w:rsid w:val="00E72BD4"/>
    <w:rsid w:val="00E7466E"/>
    <w:rsid w:val="00E809FF"/>
    <w:rsid w:val="00E832A9"/>
    <w:rsid w:val="00E8514D"/>
    <w:rsid w:val="00E90864"/>
    <w:rsid w:val="00E957DB"/>
    <w:rsid w:val="00EA0297"/>
    <w:rsid w:val="00EA1840"/>
    <w:rsid w:val="00EA2563"/>
    <w:rsid w:val="00EA4A40"/>
    <w:rsid w:val="00EA67B8"/>
    <w:rsid w:val="00EB1B36"/>
    <w:rsid w:val="00EB24AC"/>
    <w:rsid w:val="00EB3489"/>
    <w:rsid w:val="00EB3DC8"/>
    <w:rsid w:val="00EB53AB"/>
    <w:rsid w:val="00EC4898"/>
    <w:rsid w:val="00EC62DE"/>
    <w:rsid w:val="00EC7982"/>
    <w:rsid w:val="00ED3293"/>
    <w:rsid w:val="00ED6A7C"/>
    <w:rsid w:val="00EE1163"/>
    <w:rsid w:val="00EE1357"/>
    <w:rsid w:val="00EE547A"/>
    <w:rsid w:val="00EF15D7"/>
    <w:rsid w:val="00EF2539"/>
    <w:rsid w:val="00EF2A23"/>
    <w:rsid w:val="00EF2A9A"/>
    <w:rsid w:val="00F01366"/>
    <w:rsid w:val="00F10D22"/>
    <w:rsid w:val="00F122B9"/>
    <w:rsid w:val="00F16C87"/>
    <w:rsid w:val="00F178A5"/>
    <w:rsid w:val="00F24131"/>
    <w:rsid w:val="00F24DCC"/>
    <w:rsid w:val="00F35037"/>
    <w:rsid w:val="00F373F0"/>
    <w:rsid w:val="00F437B4"/>
    <w:rsid w:val="00F47B8E"/>
    <w:rsid w:val="00F5066C"/>
    <w:rsid w:val="00F50F72"/>
    <w:rsid w:val="00F518BA"/>
    <w:rsid w:val="00F6090D"/>
    <w:rsid w:val="00F60F26"/>
    <w:rsid w:val="00F61B79"/>
    <w:rsid w:val="00F64831"/>
    <w:rsid w:val="00F71E5B"/>
    <w:rsid w:val="00F72B5F"/>
    <w:rsid w:val="00F72CEB"/>
    <w:rsid w:val="00F77AA8"/>
    <w:rsid w:val="00F81A78"/>
    <w:rsid w:val="00F821E3"/>
    <w:rsid w:val="00F8448C"/>
    <w:rsid w:val="00F84C68"/>
    <w:rsid w:val="00F84FF0"/>
    <w:rsid w:val="00F859BE"/>
    <w:rsid w:val="00F85C29"/>
    <w:rsid w:val="00F901FF"/>
    <w:rsid w:val="00F90DFB"/>
    <w:rsid w:val="00F93276"/>
    <w:rsid w:val="00F96045"/>
    <w:rsid w:val="00F96094"/>
    <w:rsid w:val="00F976D0"/>
    <w:rsid w:val="00F97B1E"/>
    <w:rsid w:val="00FA1C04"/>
    <w:rsid w:val="00FA4571"/>
    <w:rsid w:val="00FA61DA"/>
    <w:rsid w:val="00FA7698"/>
    <w:rsid w:val="00FB1D2D"/>
    <w:rsid w:val="00FC17D9"/>
    <w:rsid w:val="00FC35E4"/>
    <w:rsid w:val="00FC4F34"/>
    <w:rsid w:val="00FC5ACD"/>
    <w:rsid w:val="00FC5F6D"/>
    <w:rsid w:val="00FD3C90"/>
    <w:rsid w:val="00FE37D9"/>
    <w:rsid w:val="00FE3DF7"/>
    <w:rsid w:val="00FE6930"/>
    <w:rsid w:val="00FF09FF"/>
    <w:rsid w:val="00FF5983"/>
    <w:rsid w:val="00FF7BA3"/>
    <w:rsid w:val="02C7EB25"/>
    <w:rsid w:val="40A8C950"/>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BCAFBA"/>
  <w15:docId w15:val="{F7512BDA-70B8-43AF-9168-E534DBB38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22A8"/>
    <w:rPr>
      <w:rFonts w:ascii="Arial" w:hAnsi="Arial"/>
      <w:sz w:val="24"/>
      <w:szCs w:val="24"/>
    </w:rPr>
  </w:style>
  <w:style w:type="paragraph" w:styleId="Heading1">
    <w:name w:val="heading 1"/>
    <w:basedOn w:val="Normal"/>
    <w:next w:val="Normal"/>
    <w:qFormat/>
    <w:rsid w:val="00462600"/>
    <w:pPr>
      <w:keepNext/>
      <w:spacing w:before="240" w:after="60"/>
      <w:outlineLvl w:val="0"/>
    </w:pPr>
    <w:rPr>
      <w:rFonts w:cs="Arial"/>
      <w:b/>
      <w:bCs/>
      <w:kern w:val="32"/>
      <w:sz w:val="32"/>
      <w:szCs w:val="32"/>
    </w:rPr>
  </w:style>
  <w:style w:type="paragraph" w:styleId="Heading2">
    <w:name w:val="heading 2"/>
    <w:basedOn w:val="Normal"/>
    <w:next w:val="Normal"/>
    <w:qFormat/>
    <w:rsid w:val="00462600"/>
    <w:pPr>
      <w:keepNext/>
      <w:spacing w:before="240" w:after="60"/>
      <w:outlineLvl w:val="1"/>
    </w:pPr>
    <w:rPr>
      <w:rFonts w:cs="Arial"/>
      <w:b/>
      <w:bCs/>
      <w:i/>
      <w:iCs/>
      <w:sz w:val="28"/>
      <w:szCs w:val="28"/>
    </w:rPr>
  </w:style>
  <w:style w:type="paragraph" w:styleId="Heading3">
    <w:name w:val="heading 3"/>
    <w:basedOn w:val="Normal"/>
    <w:next w:val="Normal"/>
    <w:qFormat/>
    <w:rsid w:val="00462600"/>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gSubHeading">
    <w:name w:val="cgSubHeading"/>
    <w:basedOn w:val="Normal"/>
    <w:autoRedefine/>
    <w:rsid w:val="00462600"/>
    <w:pPr>
      <w:spacing w:after="60"/>
    </w:pPr>
    <w:rPr>
      <w:rFonts w:cs="Arial"/>
      <w:b/>
      <w:bCs/>
      <w:sz w:val="32"/>
      <w:lang w:val="en-GB"/>
    </w:rPr>
  </w:style>
  <w:style w:type="paragraph" w:styleId="Header">
    <w:name w:val="header"/>
    <w:basedOn w:val="Normal"/>
    <w:link w:val="HeaderChar"/>
    <w:uiPriority w:val="99"/>
    <w:rsid w:val="00462600"/>
    <w:pPr>
      <w:tabs>
        <w:tab w:val="center" w:pos="4320"/>
        <w:tab w:val="right" w:pos="8640"/>
      </w:tabs>
    </w:pPr>
  </w:style>
  <w:style w:type="character" w:styleId="Hyperlink">
    <w:name w:val="Hyperlink"/>
    <w:basedOn w:val="DefaultParagraphFont"/>
    <w:rsid w:val="00462600"/>
    <w:rPr>
      <w:color w:val="0000FF"/>
      <w:u w:val="single"/>
    </w:rPr>
  </w:style>
  <w:style w:type="paragraph" w:styleId="BalloonText">
    <w:name w:val="Balloon Text"/>
    <w:basedOn w:val="Normal"/>
    <w:link w:val="BalloonTextChar"/>
    <w:rsid w:val="00EC4898"/>
    <w:rPr>
      <w:rFonts w:ascii="Tahoma" w:hAnsi="Tahoma" w:cs="Tahoma"/>
      <w:sz w:val="16"/>
      <w:szCs w:val="16"/>
    </w:rPr>
  </w:style>
  <w:style w:type="paragraph" w:styleId="Footer">
    <w:name w:val="footer"/>
    <w:basedOn w:val="Normal"/>
    <w:link w:val="FooterChar"/>
    <w:uiPriority w:val="99"/>
    <w:rsid w:val="00462600"/>
    <w:pPr>
      <w:tabs>
        <w:tab w:val="center" w:pos="4320"/>
        <w:tab w:val="right" w:pos="8640"/>
      </w:tabs>
    </w:pPr>
  </w:style>
  <w:style w:type="character" w:customStyle="1" w:styleId="BalloonTextChar">
    <w:name w:val="Balloon Text Char"/>
    <w:basedOn w:val="DefaultParagraphFont"/>
    <w:link w:val="BalloonText"/>
    <w:rsid w:val="00EC4898"/>
    <w:rPr>
      <w:rFonts w:ascii="Tahoma" w:hAnsi="Tahoma" w:cs="Tahoma"/>
      <w:sz w:val="16"/>
      <w:szCs w:val="16"/>
    </w:rPr>
  </w:style>
  <w:style w:type="paragraph" w:styleId="BodyText">
    <w:name w:val="Body Text"/>
    <w:basedOn w:val="Normal"/>
    <w:link w:val="BodyTextChar"/>
    <w:uiPriority w:val="1"/>
    <w:qFormat/>
    <w:rsid w:val="003D3CE4"/>
    <w:pPr>
      <w:spacing w:after="220" w:line="220" w:lineRule="atLeast"/>
      <w:ind w:left="1080"/>
    </w:pPr>
    <w:rPr>
      <w:rFonts w:ascii="Times New Roman" w:hAnsi="Times New Roman"/>
      <w:szCs w:val="20"/>
    </w:rPr>
  </w:style>
  <w:style w:type="character" w:customStyle="1" w:styleId="BodyTextChar">
    <w:name w:val="Body Text Char"/>
    <w:basedOn w:val="DefaultParagraphFont"/>
    <w:link w:val="BodyText"/>
    <w:rsid w:val="003D3CE4"/>
    <w:rPr>
      <w:sz w:val="24"/>
    </w:rPr>
  </w:style>
  <w:style w:type="paragraph" w:styleId="ListParagraph">
    <w:name w:val="List Paragraph"/>
    <w:basedOn w:val="Normal"/>
    <w:uiPriority w:val="1"/>
    <w:qFormat/>
    <w:rsid w:val="005A0511"/>
    <w:pPr>
      <w:ind w:left="720"/>
      <w:contextualSpacing/>
    </w:pPr>
  </w:style>
  <w:style w:type="paragraph" w:customStyle="1" w:styleId="StyleHeading316pt">
    <w:name w:val="Style Heading 3 + 16 pt"/>
    <w:basedOn w:val="Normal"/>
    <w:rsid w:val="008B346A"/>
    <w:pPr>
      <w:numPr>
        <w:numId w:val="1"/>
      </w:numPr>
    </w:pPr>
    <w:rPr>
      <w:rFonts w:ascii="Times New Roman" w:hAnsi="Times New Roman"/>
    </w:rPr>
  </w:style>
  <w:style w:type="paragraph" w:customStyle="1" w:styleId="BodyCopy">
    <w:name w:val="• Body Copy"/>
    <w:basedOn w:val="Normal"/>
    <w:qFormat/>
    <w:rsid w:val="005C2E76"/>
    <w:pPr>
      <w:spacing w:before="60" w:after="180" w:line="270" w:lineRule="auto"/>
      <w:textAlignment w:val="baseline"/>
    </w:pPr>
    <w:rPr>
      <w:rFonts w:cs="Arial"/>
      <w:color w:val="4A4A4A"/>
      <w:sz w:val="21"/>
      <w:szCs w:val="22"/>
      <w:lang w:val="en-CA" w:eastAsia="ja-JP"/>
    </w:rPr>
  </w:style>
  <w:style w:type="table" w:styleId="TableGrid">
    <w:name w:val="Table Grid"/>
    <w:basedOn w:val="TableNormal"/>
    <w:uiPriority w:val="39"/>
    <w:rsid w:val="00D2125D"/>
    <w:rPr>
      <w:rFonts w:asciiTheme="minorHAnsi" w:eastAsiaTheme="minorHAnsi" w:hAnsiTheme="minorHAnsi" w:cstheme="minorBidi"/>
      <w:sz w:val="22"/>
      <w:szCs w:val="22"/>
    </w:rPr>
    <w:tblPr/>
  </w:style>
  <w:style w:type="character" w:styleId="UnresolvedMention">
    <w:name w:val="Unresolved Mention"/>
    <w:basedOn w:val="DefaultParagraphFont"/>
    <w:uiPriority w:val="99"/>
    <w:semiHidden/>
    <w:unhideWhenUsed/>
    <w:rsid w:val="001B5CDB"/>
    <w:rPr>
      <w:color w:val="605E5C"/>
      <w:shd w:val="clear" w:color="auto" w:fill="E1DFDD"/>
    </w:rPr>
  </w:style>
  <w:style w:type="character" w:styleId="FollowedHyperlink">
    <w:name w:val="FollowedHyperlink"/>
    <w:basedOn w:val="DefaultParagraphFont"/>
    <w:semiHidden/>
    <w:unhideWhenUsed/>
    <w:rsid w:val="00F373F0"/>
    <w:rPr>
      <w:color w:val="800080" w:themeColor="followedHyperlink"/>
      <w:u w:val="single"/>
    </w:rPr>
  </w:style>
  <w:style w:type="paragraph" w:styleId="Title">
    <w:name w:val="Title"/>
    <w:basedOn w:val="Normal"/>
    <w:link w:val="TitleChar"/>
    <w:uiPriority w:val="10"/>
    <w:qFormat/>
    <w:rsid w:val="00807FFD"/>
    <w:pPr>
      <w:widowControl w:val="0"/>
      <w:autoSpaceDE w:val="0"/>
      <w:autoSpaceDN w:val="0"/>
      <w:spacing w:before="59"/>
      <w:ind w:left="120"/>
    </w:pPr>
    <w:rPr>
      <w:rFonts w:ascii="Times New Roman" w:hAnsi="Times New Roman"/>
      <w:b/>
      <w:bCs/>
      <w:sz w:val="48"/>
      <w:szCs w:val="48"/>
    </w:rPr>
  </w:style>
  <w:style w:type="character" w:customStyle="1" w:styleId="TitleChar">
    <w:name w:val="Title Char"/>
    <w:basedOn w:val="DefaultParagraphFont"/>
    <w:link w:val="Title"/>
    <w:uiPriority w:val="10"/>
    <w:rsid w:val="00807FFD"/>
    <w:rPr>
      <w:b/>
      <w:bCs/>
      <w:sz w:val="48"/>
      <w:szCs w:val="48"/>
    </w:rPr>
  </w:style>
  <w:style w:type="character" w:customStyle="1" w:styleId="HeaderChar">
    <w:name w:val="Header Char"/>
    <w:basedOn w:val="DefaultParagraphFont"/>
    <w:link w:val="Header"/>
    <w:uiPriority w:val="99"/>
    <w:rsid w:val="00807FFD"/>
    <w:rPr>
      <w:rFonts w:ascii="Arial" w:hAnsi="Arial"/>
      <w:sz w:val="24"/>
      <w:szCs w:val="24"/>
    </w:rPr>
  </w:style>
  <w:style w:type="character" w:customStyle="1" w:styleId="FooterChar">
    <w:name w:val="Footer Char"/>
    <w:basedOn w:val="DefaultParagraphFont"/>
    <w:link w:val="Footer"/>
    <w:uiPriority w:val="99"/>
    <w:rsid w:val="00807FFD"/>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1882">
      <w:bodyDiv w:val="1"/>
      <w:marLeft w:val="0"/>
      <w:marRight w:val="0"/>
      <w:marTop w:val="0"/>
      <w:marBottom w:val="0"/>
      <w:divBdr>
        <w:top w:val="none" w:sz="0" w:space="0" w:color="auto"/>
        <w:left w:val="none" w:sz="0" w:space="0" w:color="auto"/>
        <w:bottom w:val="none" w:sz="0" w:space="0" w:color="auto"/>
        <w:right w:val="none" w:sz="0" w:space="0" w:color="auto"/>
      </w:divBdr>
    </w:div>
    <w:div w:id="273055353">
      <w:bodyDiv w:val="1"/>
      <w:marLeft w:val="0"/>
      <w:marRight w:val="0"/>
      <w:marTop w:val="0"/>
      <w:marBottom w:val="0"/>
      <w:divBdr>
        <w:top w:val="none" w:sz="0" w:space="0" w:color="auto"/>
        <w:left w:val="none" w:sz="0" w:space="0" w:color="auto"/>
        <w:bottom w:val="none" w:sz="0" w:space="0" w:color="auto"/>
        <w:right w:val="none" w:sz="0" w:space="0" w:color="auto"/>
      </w:divBdr>
    </w:div>
    <w:div w:id="1329207740">
      <w:bodyDiv w:val="1"/>
      <w:marLeft w:val="0"/>
      <w:marRight w:val="0"/>
      <w:marTop w:val="0"/>
      <w:marBottom w:val="0"/>
      <w:divBdr>
        <w:top w:val="none" w:sz="0" w:space="0" w:color="auto"/>
        <w:left w:val="none" w:sz="0" w:space="0" w:color="auto"/>
        <w:bottom w:val="none" w:sz="0" w:space="0" w:color="auto"/>
        <w:right w:val="none" w:sz="0" w:space="0" w:color="auto"/>
      </w:divBdr>
    </w:div>
    <w:div w:id="1900746716">
      <w:bodyDiv w:val="1"/>
      <w:marLeft w:val="0"/>
      <w:marRight w:val="0"/>
      <w:marTop w:val="0"/>
      <w:marBottom w:val="0"/>
      <w:divBdr>
        <w:top w:val="none" w:sz="0" w:space="0" w:color="auto"/>
        <w:left w:val="none" w:sz="0" w:space="0" w:color="auto"/>
        <w:bottom w:val="none" w:sz="0" w:space="0" w:color="auto"/>
        <w:right w:val="none" w:sz="0" w:space="0" w:color="auto"/>
      </w:divBdr>
    </w:div>
    <w:div w:id="203850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cewilcanada.ca/CEWIL/Resources/Employer-Community-Partners/Student-Work-Placement-Programs/Student-Work-Placement-Programs.aspx" TargetMode="External"/><Relationship Id="rId26" Type="http://schemas.openxmlformats.org/officeDocument/2006/relationships/hyperlink" Target="https://www.rrc.ca/work-integrated-learning/students/responsibilities-and-supports/" TargetMode="External"/><Relationship Id="rId3" Type="http://schemas.openxmlformats.org/officeDocument/2006/relationships/customXml" Target="../customXml/item3.xml"/><Relationship Id="rId21" Type="http://schemas.openxmlformats.org/officeDocument/2006/relationships/hyperlink" Target="https://www.rrc.ca/work-integrated-learning/employers/"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www.canada.ca/en/revenue-agency/services/tax/businesses/topics/corporations/provincial-territorial-corporation-tax/manitoba-provincial-corporation-tax/manitoba-paid-work-experience-tax-credit.html" TargetMode="External"/><Relationship Id="rId25" Type="http://schemas.openxmlformats.org/officeDocument/2006/relationships/hyperlink" Target="https://bher.ca/resource/wil-mentorship"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mailto:WIL@rrc.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s://www.rrc.ca/work-integrated-learning/employers/checklist/" TargetMode="Externa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forms.office.com/pages/responsepage.aspx?id=RZv6hqN6cECKVO3O9Da9RHaAZ3-nq-9AglmIzUlOCp9UOTZWU1FKVDJaRUROOU5TWjMwM0xSU1A2TC4u&amp;route=shorturl" TargetMode="External"/><Relationship Id="rId28" Type="http://schemas.openxmlformats.org/officeDocument/2006/relationships/theme" Target="theme/theme1.xml"/><Relationship Id="rId10" Type="http://schemas.openxmlformats.org/officeDocument/2006/relationships/hyperlink" Target="https://www.rrc.ca/explore/program/game-development-programming/" TargetMode="External"/><Relationship Id="rId19" Type="http://schemas.openxmlformats.org/officeDocument/2006/relationships/hyperlink" Target="mailto:ACEWIL@rrc.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www.rrc.ca/work-integrated-learning/employers/safety-terms-and-conditions/"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derksen\OneDrive%20-%20Red%20River%20College%20Polytech\MarComm\RRC%20Polytech%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E12DC4A4EB5041B4CD2FC02A634985" ma:contentTypeVersion="3" ma:contentTypeDescription="Create a new document." ma:contentTypeScope="" ma:versionID="cbf16919e5e4467ea1a92255943f58ee">
  <xsd:schema xmlns:xsd="http://www.w3.org/2001/XMLSchema" xmlns:xs="http://www.w3.org/2001/XMLSchema" xmlns:p="http://schemas.microsoft.com/office/2006/metadata/properties" xmlns:ns2="e4160296-0068-40e3-8327-21b73cf6fc13" targetNamespace="http://schemas.microsoft.com/office/2006/metadata/properties" ma:root="true" ma:fieldsID="99c85e9cdd29f0b5f83dbef95eb17abd" ns2:_="">
    <xsd:import namespace="e4160296-0068-40e3-8327-21b73cf6fc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160296-0068-40e3-8327-21b73cf6f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F6D20E-14CB-4999-A27C-2107D4FEBB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A1C818-E47F-427E-9582-25F3940E2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160296-0068-40e3-8327-21b73cf6f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82740A-1690-4AC7-BC1C-764D34E70E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RRC Polytech letterhead template</Template>
  <TotalTime>65</TotalTime>
  <Pages>2</Pages>
  <Words>742</Words>
  <Characters>4236</Characters>
  <Application>Microsoft Office Word</Application>
  <DocSecurity>0</DocSecurity>
  <Lines>35</Lines>
  <Paragraphs>9</Paragraphs>
  <ScaleCrop>false</ScaleCrop>
  <Company>Red River College</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Katie Derksen (she/her)</dc:creator>
  <cp:lastModifiedBy>Katie Derksen (she/her)</cp:lastModifiedBy>
  <cp:revision>11</cp:revision>
  <cp:lastPrinted>2007-06-26T19:36:00Z</cp:lastPrinted>
  <dcterms:created xsi:type="dcterms:W3CDTF">2026-01-30T20:33:00Z</dcterms:created>
  <dcterms:modified xsi:type="dcterms:W3CDTF">2026-01-30T21:37:00Z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0x0101008DE12DC4A4EB5041B4CD2FC02A634985</vt:lpwstr>
  </property>
  <property fmtid="{D5CDD505-2E9C-101B-9397-08002B2CF9AE}" pid="3" name="MSIP_Label_7115cf6a-b6b9-4127-b56f-f86c3a7a4399_Enabled">
    <vt:lpwstr>true</vt:lpwstr>
  </property>
  <property fmtid="{D5CDD505-2E9C-101B-9397-08002B2CF9AE}" pid="4" name="MSIP_Label_7115cf6a-b6b9-4127-b56f-f86c3a7a4399_SetDate">
    <vt:lpwstr>2025-10-17T20:39:52Z</vt:lpwstr>
  </property>
  <property fmtid="{D5CDD505-2E9C-101B-9397-08002B2CF9AE}" pid="5" name="MSIP_Label_7115cf6a-b6b9-4127-b56f-f86c3a7a4399_Method">
    <vt:lpwstr>Standard</vt:lpwstr>
  </property>
  <property fmtid="{D5CDD505-2E9C-101B-9397-08002B2CF9AE}" pid="6" name="MSIP_Label_7115cf6a-b6b9-4127-b56f-f86c3a7a4399_Name">
    <vt:lpwstr>RRC Internal</vt:lpwstr>
  </property>
  <property fmtid="{D5CDD505-2E9C-101B-9397-08002B2CF9AE}" pid="7" name="MSIP_Label_7115cf6a-b6b9-4127-b56f-f86c3a7a4399_SiteId">
    <vt:lpwstr>86fa9b45-7aa3-4070-8a54-edcef436bd44</vt:lpwstr>
  </property>
  <property fmtid="{D5CDD505-2E9C-101B-9397-08002B2CF9AE}" pid="8" name="MSIP_Label_7115cf6a-b6b9-4127-b56f-f86c3a7a4399_ActionId">
    <vt:lpwstr>cb846b36-bea6-40c5-a74f-4140e9ae6e96</vt:lpwstr>
  </property>
  <property fmtid="{D5CDD505-2E9C-101B-9397-08002B2CF9AE}" pid="9" name="MSIP_Label_7115cf6a-b6b9-4127-b56f-f86c3a7a4399_ContentBits">
    <vt:lpwstr>0</vt:lpwstr>
  </property>
  <property fmtid="{D5CDD505-2E9C-101B-9397-08002B2CF9AE}" pid="10" name="MSIP_Label_7115cf6a-b6b9-4127-b56f-f86c3a7a4399_Tag">
    <vt:lpwstr>10, 3, 0, 2</vt:lpwstr>
  </property>
  <property fmtid="{D5CDD505-2E9C-101B-9397-08002B2CF9AE}" pid="11" name="docLang">
    <vt:lpwstr>en</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ies>
</file>